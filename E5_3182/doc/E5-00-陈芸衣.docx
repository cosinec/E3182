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0AA4D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6FEE9C8B" wp14:editId="2FF877C9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2F07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A181416" wp14:editId="38C7876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FE53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6CE3ADBC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758D019A" w14:textId="77777777" w:rsidR="00AC1E74" w:rsidRDefault="00AC1E74" w:rsidP="00020260">
      <w:pPr>
        <w:spacing w:line="720" w:lineRule="auto"/>
      </w:pPr>
    </w:p>
    <w:p w14:paraId="3D8357F9" w14:textId="321D48C9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33517111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CIS</w:t>
      </w:r>
      <w:r w:rsidR="0093330B">
        <w:rPr>
          <w:rFonts w:ascii="Times New Roman" w:hAnsi="Times New Roman" w:hint="eastAsia"/>
          <w:b/>
          <w:sz w:val="28"/>
          <w:szCs w:val="28"/>
          <w:u w:val="single"/>
        </w:rPr>
        <w:t>C</w:t>
      </w:r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O</w:t>
      </w:r>
      <w:r w:rsidR="009200EB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IOS</w:t>
      </w:r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3351711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2D2BC01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084589516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2084589516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9835652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969451175" w:edGrp="everyone"/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陈芸衣</w:t>
      </w:r>
      <w:permEnd w:id="196945117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E934740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124560177" w:edGrp="everyone"/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24320182203182</w:t>
      </w:r>
      <w:permEnd w:id="2124560177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3215CAF" w14:textId="77777777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738631520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738631520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871079750" w:edGrp="everyone"/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1871079750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664696172" w:edGrp="everyone"/>
      <w:r w:rsidR="009200EB">
        <w:rPr>
          <w:rFonts w:ascii="Times New Roman" w:hAnsi="Times New Roman" w:hint="eastAsia"/>
          <w:b/>
          <w:sz w:val="28"/>
          <w:szCs w:val="28"/>
          <w:u w:val="single"/>
        </w:rPr>
        <w:t>8</w:t>
      </w:r>
      <w:permEnd w:id="1664696172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1ED77C5" w14:textId="77777777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69364875" w:edGrp="everyone"/>
      <w:r w:rsidR="007463A1">
        <w:rPr>
          <w:b/>
          <w:sz w:val="28"/>
          <w:szCs w:val="28"/>
        </w:rPr>
        <w:t>20</w:t>
      </w:r>
      <w:permEnd w:id="169364875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406483819" w:edGrp="everyone"/>
      <w:r>
        <w:rPr>
          <w:rFonts w:hint="eastAsia"/>
          <w:b/>
          <w:sz w:val="28"/>
          <w:szCs w:val="28"/>
        </w:rPr>
        <w:t xml:space="preserve"> </w:t>
      </w:r>
      <w:r w:rsidR="009200EB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 </w:t>
      </w:r>
      <w:permEnd w:id="406483819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35863517" w:edGrp="everyone"/>
      <w:r w:rsidR="009200EB">
        <w:rPr>
          <w:b/>
          <w:sz w:val="28"/>
          <w:szCs w:val="28"/>
        </w:rPr>
        <w:t xml:space="preserve"> </w:t>
      </w:r>
      <w:r w:rsidR="009200EB">
        <w:rPr>
          <w:rFonts w:hint="eastAsia"/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 xml:space="preserve">  </w:t>
      </w:r>
      <w:permEnd w:id="135863517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4E18A45F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2266A841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575193FD" w14:textId="77777777" w:rsidR="00D328C3" w:rsidRPr="00D328C3" w:rsidRDefault="004E0945" w:rsidP="00D328C3">
      <w:pPr>
        <w:pStyle w:val="a0"/>
        <w:spacing w:before="120" w:after="120"/>
        <w:ind w:firstLine="480"/>
      </w:pPr>
      <w:permStart w:id="544692463" w:edGrp="everyone"/>
      <w:r w:rsidRPr="006421A1">
        <w:rPr>
          <w:rFonts w:hint="eastAsia"/>
        </w:rPr>
        <w:t>使用</w:t>
      </w:r>
      <w:r w:rsidRPr="006421A1">
        <w:rPr>
          <w:rFonts w:hint="eastAsia"/>
        </w:rPr>
        <w:t xml:space="preserve"> Router eSIM v1.1 </w:t>
      </w:r>
      <w:r w:rsidRPr="006421A1">
        <w:rPr>
          <w:rFonts w:hint="eastAsia"/>
        </w:rPr>
        <w:t>模拟器来模拟路由器的配置环境；使用</w:t>
      </w:r>
      <w:r w:rsidRPr="006421A1">
        <w:rPr>
          <w:rFonts w:hint="eastAsia"/>
        </w:rPr>
        <w:t xml:space="preserve"> CCNA Network Visualizer 6.0 </w:t>
      </w:r>
      <w:r w:rsidRPr="006421A1">
        <w:rPr>
          <w:rFonts w:hint="eastAsia"/>
        </w:rPr>
        <w:t>配置静态路由、动态路由和交换机端口的</w:t>
      </w:r>
      <w:r w:rsidRPr="006421A1">
        <w:rPr>
          <w:rFonts w:hint="eastAsia"/>
        </w:rPr>
        <w:t xml:space="preserve"> VLAN</w:t>
      </w:r>
      <w:r w:rsidRPr="006421A1">
        <w:rPr>
          <w:rFonts w:hint="eastAsia"/>
        </w:rPr>
        <w:t>（虚拟局域网）</w:t>
      </w:r>
    </w:p>
    <w:permEnd w:id="544692463"/>
    <w:p w14:paraId="6FA72A99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7B1A19AD" w14:textId="77777777" w:rsidR="004E0945" w:rsidRDefault="004E0945" w:rsidP="004E0945">
      <w:pPr>
        <w:pStyle w:val="a0"/>
        <w:spacing w:before="120" w:after="120"/>
        <w:ind w:firstLine="480"/>
      </w:pPr>
      <w:permStart w:id="1680225679" w:edGrp="everyone"/>
      <w:r>
        <w:rPr>
          <w:rFonts w:hint="eastAsia"/>
        </w:rPr>
        <w:t>Windows10</w:t>
      </w:r>
      <w:r>
        <w:t xml:space="preserve">   </w:t>
      </w:r>
    </w:p>
    <w:p w14:paraId="335809D8" w14:textId="77777777" w:rsidR="004E0945" w:rsidRDefault="004E0945" w:rsidP="004E0945">
      <w:pPr>
        <w:pStyle w:val="a0"/>
        <w:spacing w:before="120" w:after="120"/>
        <w:ind w:firstLine="480"/>
      </w:pPr>
      <w:r>
        <w:t xml:space="preserve"> </w:t>
      </w:r>
      <w:r>
        <w:rPr>
          <w:rFonts w:hint="eastAsia"/>
        </w:rPr>
        <w:t>R</w:t>
      </w:r>
      <w:r>
        <w:t>outer</w:t>
      </w:r>
      <w:r>
        <w:rPr>
          <w:rFonts w:hint="eastAsia"/>
        </w:rPr>
        <w:t>_</w:t>
      </w:r>
      <w:r>
        <w:t>eSIM_v11</w:t>
      </w:r>
      <w:r>
        <w:rPr>
          <w:rFonts w:hint="eastAsia"/>
        </w:rPr>
        <w:t>、</w:t>
      </w:r>
      <w:r w:rsidRPr="00CB71E9">
        <w:t>CCNA Network Visualizer 6.0</w:t>
      </w:r>
    </w:p>
    <w:p w14:paraId="537E7105" w14:textId="77777777" w:rsidR="004E0945" w:rsidRDefault="004E0945" w:rsidP="00491B9C">
      <w:pPr>
        <w:pStyle w:val="a0"/>
        <w:spacing w:before="120" w:after="120"/>
        <w:ind w:firstLine="480"/>
        <w:rPr>
          <w:rFonts w:hint="eastAsia"/>
        </w:rPr>
      </w:pPr>
    </w:p>
    <w:permEnd w:id="1680225679"/>
    <w:p w14:paraId="34C2A695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2A7D6CD6" w14:textId="77777777" w:rsidR="005410A1" w:rsidRPr="005410A1" w:rsidRDefault="005410A1" w:rsidP="00DC074C">
      <w:pPr>
        <w:spacing w:before="120" w:after="120"/>
        <w:rPr>
          <w:rFonts w:hint="eastAsia"/>
          <w:b/>
          <w:bCs/>
          <w:noProof/>
        </w:rPr>
      </w:pPr>
      <w:permStart w:id="1722425274" w:edGrp="everyone"/>
      <w:r w:rsidRPr="005410A1">
        <w:rPr>
          <w:rFonts w:hint="eastAsia"/>
          <w:b/>
          <w:bCs/>
          <w:noProof/>
        </w:rPr>
        <w:t>1</w:t>
      </w:r>
      <w:r w:rsidRPr="005410A1">
        <w:rPr>
          <w:rFonts w:hint="eastAsia"/>
          <w:b/>
          <w:bCs/>
          <w:noProof/>
        </w:rPr>
        <w:t>、用</w:t>
      </w:r>
      <w:r w:rsidRPr="005410A1">
        <w:rPr>
          <w:rFonts w:ascii="Times New Roman" w:hAnsi="Times New Roman" w:hint="eastAsia"/>
          <w:b/>
          <w:bCs/>
        </w:rPr>
        <w:t>CISIO</w:t>
      </w:r>
      <w:r w:rsidRPr="005410A1">
        <w:rPr>
          <w:rFonts w:ascii="Times New Roman" w:hAnsi="Times New Roman"/>
          <w:b/>
          <w:bCs/>
        </w:rPr>
        <w:t xml:space="preserve"> </w:t>
      </w:r>
      <w:r w:rsidRPr="005410A1">
        <w:rPr>
          <w:rFonts w:ascii="Times New Roman" w:hAnsi="Times New Roman" w:hint="eastAsia"/>
          <w:b/>
          <w:bCs/>
        </w:rPr>
        <w:t>Router</w:t>
      </w:r>
      <w:r w:rsidRPr="005410A1">
        <w:rPr>
          <w:rFonts w:ascii="Times New Roman" w:hAnsi="Times New Roman"/>
          <w:b/>
          <w:bCs/>
        </w:rPr>
        <w:t xml:space="preserve"> eSIM v1</w:t>
      </w:r>
      <w:r w:rsidRPr="005410A1">
        <w:rPr>
          <w:rFonts w:ascii="Times New Roman" w:hAnsi="Times New Roman" w:hint="eastAsia"/>
          <w:b/>
          <w:bCs/>
        </w:rPr>
        <w:t>模拟器来模拟路由器的配置：</w:t>
      </w:r>
    </w:p>
    <w:p w14:paraId="28C504E4" w14:textId="77777777" w:rsidR="00DC074C" w:rsidRDefault="00DC074C" w:rsidP="00DC074C">
      <w:pPr>
        <w:spacing w:before="120" w:after="120"/>
        <w:rPr>
          <w:rFonts w:hint="eastAsia"/>
          <w:noProof/>
        </w:rPr>
      </w:pPr>
      <w:r>
        <w:rPr>
          <w:rFonts w:hint="eastAsia"/>
          <w:noProof/>
        </w:rPr>
        <w:t>查看相关指令：</w:t>
      </w:r>
    </w:p>
    <w:p w14:paraId="29596CAE" w14:textId="77777777" w:rsidR="00892695" w:rsidRDefault="009200EB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3D14F48" wp14:editId="2FDB446A">
            <wp:extent cx="5486400" cy="36366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1E7C" w14:textId="77777777" w:rsidR="007E79DB" w:rsidRDefault="007E79DB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查看路由器运行状态：</w:t>
      </w:r>
    </w:p>
    <w:p w14:paraId="4DBD5BA1" w14:textId="77777777" w:rsidR="007E79DB" w:rsidRDefault="007E79DB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9DC6663" wp14:editId="67508934">
            <wp:extent cx="5342083" cy="323116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E7F" w14:textId="77777777" w:rsidR="007E79DB" w:rsidRDefault="007E79DB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7AC744C" wp14:editId="4DF64A5F">
            <wp:extent cx="5349704" cy="323116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0444" w14:textId="77777777" w:rsidR="000D1246" w:rsidRDefault="00DC074C" w:rsidP="0034674C">
      <w:pPr>
        <w:spacing w:before="120" w:after="120"/>
      </w:pPr>
      <w:r>
        <w:rPr>
          <w:rFonts w:hint="eastAsia"/>
        </w:rPr>
        <w:t>进入全局配置模式和超级用户模式用</w:t>
      </w:r>
      <w:r>
        <w:rPr>
          <w:rFonts w:hint="eastAsia"/>
        </w:rPr>
        <w:t>h</w:t>
      </w:r>
      <w:r>
        <w:t>ostname</w:t>
      </w:r>
      <w:r>
        <w:rPr>
          <w:rFonts w:hint="eastAsia"/>
        </w:rPr>
        <w:t>更改路由器名字：</w:t>
      </w:r>
    </w:p>
    <w:p w14:paraId="091E6E5C" w14:textId="77777777" w:rsidR="000D1246" w:rsidRDefault="000D1246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C8FF247" wp14:editId="394E90D8">
            <wp:extent cx="5486400" cy="14827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881A" w14:textId="77777777" w:rsidR="007421A1" w:rsidRDefault="007421A1" w:rsidP="0034674C">
      <w:pPr>
        <w:spacing w:before="120" w:after="120"/>
      </w:pPr>
      <w:r>
        <w:rPr>
          <w:rFonts w:hint="eastAsia"/>
        </w:rPr>
        <w:t>设置当日消息标题：</w:t>
      </w:r>
    </w:p>
    <w:p w14:paraId="177E2EA1" w14:textId="77777777" w:rsidR="007421A1" w:rsidRDefault="007421A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6177C79" wp14:editId="1E0EE4CF">
            <wp:extent cx="5410669" cy="9373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097" w14:textId="77777777" w:rsidR="00DC074C" w:rsidRDefault="00DC074C" w:rsidP="005410A1">
      <w:pPr>
        <w:spacing w:before="120" w:after="120"/>
        <w:rPr>
          <w:rFonts w:hint="eastAsia"/>
        </w:rPr>
      </w:pPr>
      <w:r>
        <w:rPr>
          <w:rFonts w:hint="eastAsia"/>
        </w:rPr>
        <w:t>在路由器内建立一个</w:t>
      </w:r>
      <w:r>
        <w:rPr>
          <w:rFonts w:hint="eastAsia"/>
        </w:rPr>
        <w:t>IP</w:t>
      </w:r>
      <w:r>
        <w:rPr>
          <w:rFonts w:hint="eastAsia"/>
        </w:rPr>
        <w:t>地址的映射表，静态指定机器名与</w:t>
      </w:r>
      <w:r>
        <w:rPr>
          <w:rFonts w:hint="eastAsia"/>
        </w:rPr>
        <w:t>IP</w:t>
      </w:r>
      <w:r>
        <w:rPr>
          <w:rFonts w:hint="eastAsia"/>
        </w:rPr>
        <w:t>地址的映射关系。</w:t>
      </w:r>
    </w:p>
    <w:p w14:paraId="5E50B358" w14:textId="77777777" w:rsidR="009200EB" w:rsidRDefault="007421A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C6C8B2D" wp14:editId="2B241D1C">
            <wp:extent cx="5135879" cy="38862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3846"/>
                    <a:stretch/>
                  </pic:blipFill>
                  <pic:spPr bwMode="auto">
                    <a:xfrm>
                      <a:off x="0" y="0"/>
                      <a:ext cx="5136325" cy="38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25C9" w14:textId="77777777" w:rsidR="00DC074C" w:rsidRDefault="00DC074C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37D73E5" wp14:editId="1ED3DEED">
            <wp:extent cx="4945809" cy="586791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82AA" w14:textId="77777777" w:rsidR="00DC074C" w:rsidRDefault="006B2FB7" w:rsidP="0034674C">
      <w:pPr>
        <w:spacing w:before="120" w:after="120"/>
      </w:pPr>
      <w:r>
        <w:rPr>
          <w:rFonts w:hint="eastAsia"/>
        </w:rPr>
        <w:t>对路由器的各个接口进行配置：</w:t>
      </w:r>
    </w:p>
    <w:p w14:paraId="3C6463CA" w14:textId="77777777" w:rsidR="006B2FB7" w:rsidRDefault="006B2FB7" w:rsidP="006B2FB7">
      <w:pPr>
        <w:spacing w:before="120" w:after="120"/>
        <w:ind w:left="840"/>
      </w:pPr>
      <w:r>
        <w:rPr>
          <w:noProof/>
        </w:rPr>
        <w:drawing>
          <wp:inline distT="0" distB="0" distL="0" distR="0" wp14:anchorId="411BEF8E" wp14:editId="67C20309">
            <wp:extent cx="5387807" cy="103641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006B" w14:textId="77777777" w:rsidR="006B2FB7" w:rsidRDefault="006B2FB7" w:rsidP="0034674C">
      <w:pPr>
        <w:spacing w:before="120" w:after="120"/>
        <w:rPr>
          <w:rFonts w:hint="eastAsia"/>
        </w:rPr>
      </w:pPr>
      <w:r>
        <w:rPr>
          <w:rFonts w:hint="eastAsia"/>
        </w:rPr>
        <w:t>根据拓扑图查看串行接口是</w:t>
      </w:r>
      <w:r>
        <w:rPr>
          <w:rFonts w:hint="eastAsia"/>
        </w:rPr>
        <w:t>DCE</w:t>
      </w:r>
      <w:r>
        <w:rPr>
          <w:rFonts w:hint="eastAsia"/>
        </w:rPr>
        <w:t>端还是</w:t>
      </w:r>
      <w:r>
        <w:rPr>
          <w:rFonts w:hint="eastAsia"/>
        </w:rPr>
        <w:t>DTE</w:t>
      </w:r>
      <w:r>
        <w:rPr>
          <w:rFonts w:hint="eastAsia"/>
        </w:rPr>
        <w:t>端：</w:t>
      </w:r>
    </w:p>
    <w:p w14:paraId="41FDF704" w14:textId="77777777" w:rsidR="006B2FB7" w:rsidRDefault="006B2FB7" w:rsidP="006B2FB7">
      <w:pPr>
        <w:spacing w:before="120" w:after="120"/>
        <w:ind w:left="840"/>
      </w:pPr>
      <w:r>
        <w:rPr>
          <w:noProof/>
        </w:rPr>
        <w:lastRenderedPageBreak/>
        <w:drawing>
          <wp:inline distT="0" distB="0" distL="0" distR="0" wp14:anchorId="18FB520E" wp14:editId="7C879822">
            <wp:extent cx="5029200" cy="32043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236" cy="32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EE4" w14:textId="77777777" w:rsidR="006B2FB7" w:rsidRDefault="006B2FB7" w:rsidP="0034674C">
      <w:pPr>
        <w:spacing w:before="120" w:after="120"/>
        <w:ind w:firstLine="720"/>
      </w:pPr>
      <w:r>
        <w:rPr>
          <w:rFonts w:hint="eastAsia"/>
        </w:rPr>
        <w:t>由图可知</w:t>
      </w:r>
      <w:r>
        <w:rPr>
          <w:rFonts w:hint="eastAsia"/>
        </w:rPr>
        <w:t>S0</w:t>
      </w:r>
      <w:r>
        <w:rPr>
          <w:rFonts w:hint="eastAsia"/>
        </w:rPr>
        <w:t>端口是</w:t>
      </w:r>
      <w:r>
        <w:rPr>
          <w:rFonts w:hint="eastAsia"/>
        </w:rPr>
        <w:t>DCE</w:t>
      </w:r>
    </w:p>
    <w:p w14:paraId="06E5C3E3" w14:textId="77777777" w:rsidR="006B2FB7" w:rsidRDefault="006B2FB7" w:rsidP="0034674C">
      <w:pPr>
        <w:spacing w:before="120" w:after="120"/>
      </w:pPr>
      <w:r>
        <w:rPr>
          <w:rFonts w:hint="eastAsia"/>
        </w:rPr>
        <w:t>配置</w:t>
      </w:r>
      <w:r>
        <w:rPr>
          <w:rFonts w:hint="eastAsia"/>
        </w:rPr>
        <w:t>clock</w:t>
      </w:r>
      <w:r>
        <w:t xml:space="preserve"> rate:</w:t>
      </w:r>
    </w:p>
    <w:p w14:paraId="379893E3" w14:textId="77777777" w:rsidR="006B2FB7" w:rsidRDefault="00CE7C41" w:rsidP="006B2FB7">
      <w:pPr>
        <w:spacing w:before="120" w:after="120"/>
        <w:ind w:left="840"/>
      </w:pPr>
      <w:r>
        <w:rPr>
          <w:noProof/>
        </w:rPr>
        <w:drawing>
          <wp:inline distT="0" distB="0" distL="0" distR="0" wp14:anchorId="78E44144" wp14:editId="67A8C3B7">
            <wp:extent cx="4138019" cy="48772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3CAF" w14:textId="77777777" w:rsidR="00CE7C41" w:rsidRDefault="0034674C" w:rsidP="0034674C">
      <w:pPr>
        <w:spacing w:before="120" w:after="120"/>
      </w:pPr>
      <w:r>
        <w:rPr>
          <w:rFonts w:hint="eastAsia"/>
        </w:rPr>
        <w:t>用</w:t>
      </w:r>
      <w:r>
        <w:rPr>
          <w:rFonts w:hint="eastAsia"/>
        </w:rPr>
        <w:t>s</w:t>
      </w:r>
      <w:r>
        <w:t>how</w:t>
      </w:r>
      <w:r>
        <w:rPr>
          <w:rFonts w:hint="eastAsia"/>
        </w:rPr>
        <w:t>命令查看串口的配置情况：</w:t>
      </w:r>
    </w:p>
    <w:p w14:paraId="671B01E1" w14:textId="77777777" w:rsidR="00CE7C41" w:rsidRDefault="0034674C" w:rsidP="006B2FB7">
      <w:pPr>
        <w:spacing w:before="120" w:after="120"/>
        <w:ind w:left="840"/>
      </w:pPr>
      <w:r>
        <w:rPr>
          <w:noProof/>
        </w:rPr>
        <w:drawing>
          <wp:inline distT="0" distB="0" distL="0" distR="0" wp14:anchorId="5069209E" wp14:editId="6C151EC5">
            <wp:extent cx="5052498" cy="3254022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FBC5" w14:textId="77777777" w:rsidR="0034674C" w:rsidRDefault="0034674C" w:rsidP="0034674C">
      <w:pPr>
        <w:spacing w:before="120" w:after="120"/>
      </w:pPr>
      <w:r>
        <w:rPr>
          <w:rFonts w:hint="eastAsia"/>
        </w:rPr>
        <w:t>由图可知路由器被管理员手工关闭，打开此端口：</w:t>
      </w:r>
    </w:p>
    <w:p w14:paraId="097E5EAE" w14:textId="77777777" w:rsidR="0034674C" w:rsidRDefault="0034674C" w:rsidP="006B2FB7">
      <w:pPr>
        <w:spacing w:before="120" w:after="120"/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4A4F73" wp14:editId="1AD6A733">
            <wp:extent cx="4930567" cy="64013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EFD5" w14:textId="77777777" w:rsidR="0034674C" w:rsidRDefault="0034674C" w:rsidP="0034674C">
      <w:pPr>
        <w:spacing w:before="120" w:after="120"/>
      </w:pPr>
      <w:r>
        <w:rPr>
          <w:rFonts w:hint="eastAsia"/>
        </w:rPr>
        <w:t>再次查看：</w:t>
      </w:r>
    </w:p>
    <w:p w14:paraId="1BB7A82E" w14:textId="77777777" w:rsidR="0034674C" w:rsidRDefault="0034674C" w:rsidP="006B2FB7">
      <w:pPr>
        <w:spacing w:before="120" w:after="120"/>
        <w:ind w:left="840"/>
      </w:pPr>
      <w:r>
        <w:rPr>
          <w:noProof/>
        </w:rPr>
        <w:drawing>
          <wp:inline distT="0" distB="0" distL="0" distR="0" wp14:anchorId="37D920C0" wp14:editId="1FCA4732">
            <wp:extent cx="5303980" cy="325402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B277" w14:textId="77777777" w:rsidR="0034674C" w:rsidRDefault="0034674C" w:rsidP="0034674C">
      <w:pPr>
        <w:spacing w:before="120" w:after="120"/>
      </w:pPr>
      <w:r>
        <w:rPr>
          <w:rFonts w:hint="eastAsia"/>
        </w:rPr>
        <w:t>打开</w:t>
      </w:r>
      <w:r>
        <w:rPr>
          <w:rFonts w:hint="eastAsia"/>
        </w:rPr>
        <w:t>E0</w:t>
      </w:r>
      <w:r>
        <w:rPr>
          <w:rFonts w:hint="eastAsia"/>
        </w:rPr>
        <w:t>，</w:t>
      </w:r>
      <w:r>
        <w:rPr>
          <w:rFonts w:hint="eastAsia"/>
        </w:rPr>
        <w:t>E1</w:t>
      </w:r>
      <w:r>
        <w:rPr>
          <w:rFonts w:hint="eastAsia"/>
        </w:rPr>
        <w:t>：</w:t>
      </w:r>
    </w:p>
    <w:p w14:paraId="0EBA838F" w14:textId="77777777" w:rsidR="0034674C" w:rsidRDefault="0034674C" w:rsidP="005410A1">
      <w:pPr>
        <w:spacing w:before="120" w:after="120"/>
        <w:ind w:left="840"/>
      </w:pPr>
      <w:r>
        <w:rPr>
          <w:noProof/>
        </w:rPr>
        <w:drawing>
          <wp:inline distT="0" distB="0" distL="0" distR="0" wp14:anchorId="2E1A1871" wp14:editId="3A286145">
            <wp:extent cx="5235394" cy="899238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009" w14:textId="77777777" w:rsidR="005410A1" w:rsidRDefault="005410A1" w:rsidP="005410A1">
      <w:pPr>
        <w:spacing w:before="120" w:after="120"/>
        <w:rPr>
          <w:b/>
          <w:bCs/>
        </w:rPr>
      </w:pPr>
      <w:r w:rsidRPr="005410A1">
        <w:rPr>
          <w:rFonts w:hint="eastAsia"/>
          <w:b/>
          <w:bCs/>
        </w:rPr>
        <w:t>2</w:t>
      </w:r>
      <w:r w:rsidRPr="005410A1">
        <w:rPr>
          <w:rFonts w:hint="eastAsia"/>
          <w:b/>
          <w:bCs/>
        </w:rPr>
        <w:t>、使用</w:t>
      </w:r>
      <w:r w:rsidRPr="005410A1">
        <w:rPr>
          <w:rFonts w:hint="eastAsia"/>
          <w:b/>
          <w:bCs/>
        </w:rPr>
        <w:t>CCNA</w:t>
      </w:r>
      <w:r w:rsidRPr="005410A1">
        <w:rPr>
          <w:b/>
          <w:bCs/>
        </w:rPr>
        <w:t xml:space="preserve"> </w:t>
      </w:r>
      <w:r w:rsidRPr="005410A1">
        <w:rPr>
          <w:rFonts w:hint="eastAsia"/>
          <w:b/>
          <w:bCs/>
        </w:rPr>
        <w:t>Net</w:t>
      </w:r>
      <w:r w:rsidRPr="005410A1">
        <w:rPr>
          <w:b/>
          <w:bCs/>
        </w:rPr>
        <w:t>work Visualizer</w:t>
      </w:r>
      <w:r w:rsidRPr="005410A1">
        <w:rPr>
          <w:rFonts w:hint="eastAsia"/>
          <w:b/>
          <w:bCs/>
        </w:rPr>
        <w:t>进行静态路由配置</w:t>
      </w:r>
      <w:r w:rsidR="00E738B6">
        <w:rPr>
          <w:rFonts w:hint="eastAsia"/>
          <w:b/>
          <w:bCs/>
        </w:rPr>
        <w:t>：</w:t>
      </w:r>
    </w:p>
    <w:p w14:paraId="064F0DC2" w14:textId="77777777" w:rsidR="00E738B6" w:rsidRPr="00E738B6" w:rsidRDefault="007E79DB" w:rsidP="005410A1">
      <w:pPr>
        <w:spacing w:before="120" w:after="120"/>
        <w:rPr>
          <w:rFonts w:hint="eastAsia"/>
        </w:rPr>
      </w:pPr>
      <w:r>
        <w:rPr>
          <w:rFonts w:hint="eastAsia"/>
        </w:rPr>
        <w:t>使用模拟器在设计界面上完成网络拓扑：</w:t>
      </w:r>
    </w:p>
    <w:p w14:paraId="21CF7FB4" w14:textId="77777777" w:rsidR="005410A1" w:rsidRDefault="007E79DB" w:rsidP="005410A1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3A287313" wp14:editId="3CD38608">
            <wp:extent cx="5486400" cy="41395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E705" w14:textId="77777777" w:rsidR="007E79DB" w:rsidRDefault="0065059D" w:rsidP="005410A1">
      <w:pPr>
        <w:spacing w:before="120" w:after="120"/>
        <w:rPr>
          <w:rFonts w:hint="eastAsia"/>
        </w:rPr>
      </w:pPr>
      <w:r>
        <w:rPr>
          <w:rFonts w:hint="eastAsia"/>
        </w:rPr>
        <w:t>配置</w:t>
      </w:r>
      <w:r>
        <w:t>R</w:t>
      </w:r>
      <w:r>
        <w:rPr>
          <w:rFonts w:hint="eastAsia"/>
        </w:rPr>
        <w:t>outer</w:t>
      </w:r>
      <w:r>
        <w:t>A:</w:t>
      </w:r>
    </w:p>
    <w:p w14:paraId="5D45815B" w14:textId="77777777" w:rsidR="007E79DB" w:rsidRDefault="0065059D" w:rsidP="005410A1">
      <w:pPr>
        <w:spacing w:before="120" w:after="120"/>
      </w:pPr>
      <w:r>
        <w:rPr>
          <w:noProof/>
        </w:rPr>
        <w:drawing>
          <wp:inline distT="0" distB="0" distL="0" distR="0" wp14:anchorId="19C9AA7D" wp14:editId="689E3F1F">
            <wp:extent cx="5486400" cy="25749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7865" w14:textId="77777777" w:rsidR="0065059D" w:rsidRDefault="0065059D" w:rsidP="005410A1">
      <w:pPr>
        <w:spacing w:before="120" w:after="120"/>
        <w:rPr>
          <w:rFonts w:hint="eastAsia"/>
        </w:rPr>
      </w:pPr>
      <w:r>
        <w:rPr>
          <w:rFonts w:hint="eastAsia"/>
        </w:rPr>
        <w:t>查看配置好的</w:t>
      </w:r>
      <w:r w:rsidR="00A155A5">
        <w:rPr>
          <w:rFonts w:hint="eastAsia"/>
        </w:rPr>
        <w:t>R</w:t>
      </w:r>
      <w:r w:rsidR="00A155A5">
        <w:t>outer_A</w:t>
      </w:r>
      <w:r>
        <w:rPr>
          <w:rFonts w:hint="eastAsia"/>
        </w:rPr>
        <w:t>：</w:t>
      </w:r>
    </w:p>
    <w:p w14:paraId="31978998" w14:textId="77777777" w:rsidR="0065059D" w:rsidRDefault="0065059D" w:rsidP="005410A1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19E86D91" wp14:editId="04C01D56">
            <wp:extent cx="5486400" cy="19583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49F6" w14:textId="77777777" w:rsidR="001820E7" w:rsidRDefault="001820E7" w:rsidP="005410A1">
      <w:pPr>
        <w:spacing w:before="120" w:after="12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Router</w:t>
      </w:r>
      <w:r>
        <w:t>_</w:t>
      </w:r>
      <w:r w:rsidR="00A155A5">
        <w:t>B:</w:t>
      </w:r>
    </w:p>
    <w:p w14:paraId="43D02F9E" w14:textId="77777777" w:rsidR="0065059D" w:rsidRDefault="001820E7" w:rsidP="005410A1">
      <w:pPr>
        <w:spacing w:before="120" w:after="120"/>
      </w:pPr>
      <w:r>
        <w:rPr>
          <w:noProof/>
        </w:rPr>
        <w:drawing>
          <wp:inline distT="0" distB="0" distL="0" distR="0" wp14:anchorId="59320E8F" wp14:editId="70656521">
            <wp:extent cx="5486400" cy="17341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A4A8" w14:textId="77777777" w:rsidR="00A155A5" w:rsidRDefault="00A155A5" w:rsidP="005410A1">
      <w:pPr>
        <w:spacing w:before="120" w:after="120"/>
        <w:rPr>
          <w:rFonts w:hint="eastAsia"/>
        </w:rPr>
      </w:pPr>
      <w:r>
        <w:rPr>
          <w:rFonts w:hint="eastAsia"/>
        </w:rPr>
        <w:t>查看配置好的</w:t>
      </w:r>
      <w:r>
        <w:rPr>
          <w:rFonts w:hint="eastAsia"/>
        </w:rPr>
        <w:t>Router</w:t>
      </w:r>
      <w:r>
        <w:t>_B:</w:t>
      </w:r>
    </w:p>
    <w:p w14:paraId="671C75DB" w14:textId="77777777" w:rsidR="00A155A5" w:rsidRDefault="00A155A5" w:rsidP="005410A1">
      <w:pPr>
        <w:spacing w:before="120" w:after="120"/>
      </w:pPr>
      <w:r>
        <w:rPr>
          <w:noProof/>
        </w:rPr>
        <w:drawing>
          <wp:inline distT="0" distB="0" distL="0" distR="0" wp14:anchorId="7CE59361" wp14:editId="0E53DBC4">
            <wp:extent cx="5486400" cy="16319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2E92" w14:textId="77777777" w:rsidR="00A155A5" w:rsidRDefault="00A155A5" w:rsidP="005410A1">
      <w:pPr>
        <w:spacing w:before="120" w:after="1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命令查看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是否互通：</w:t>
      </w:r>
    </w:p>
    <w:p w14:paraId="052172FB" w14:textId="77777777" w:rsidR="00A155A5" w:rsidRDefault="00A155A5" w:rsidP="005410A1">
      <w:pPr>
        <w:spacing w:before="120" w:after="120"/>
      </w:pPr>
      <w:r>
        <w:rPr>
          <w:noProof/>
        </w:rPr>
        <w:drawing>
          <wp:inline distT="0" distB="0" distL="0" distR="0" wp14:anchorId="4222947E" wp14:editId="43A778A5">
            <wp:extent cx="5486400" cy="7442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0326"/>
                    <a:stretch/>
                  </pic:blipFill>
                  <pic:spPr bwMode="auto">
                    <a:xfrm>
                      <a:off x="0" y="0"/>
                      <a:ext cx="5486400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4B5C9" w14:textId="77777777" w:rsidR="00A155A5" w:rsidRDefault="00A155A5" w:rsidP="005410A1">
      <w:pPr>
        <w:spacing w:before="120" w:after="120"/>
      </w:pPr>
      <w:r>
        <w:rPr>
          <w:rFonts w:hint="eastAsia"/>
        </w:rPr>
        <w:t>不互通，需要配置静态路由</w:t>
      </w:r>
    </w:p>
    <w:p w14:paraId="39FEDF79" w14:textId="77777777" w:rsidR="00A155A5" w:rsidRDefault="00A155A5" w:rsidP="005410A1">
      <w:pPr>
        <w:spacing w:before="120" w:after="120"/>
      </w:pPr>
      <w:r>
        <w:rPr>
          <w:rFonts w:hint="eastAsia"/>
        </w:rPr>
        <w:lastRenderedPageBreak/>
        <w:t>配置静态路由：</w:t>
      </w:r>
      <w:r>
        <w:br/>
      </w:r>
      <w:r w:rsidR="004035FF">
        <w:rPr>
          <w:noProof/>
        </w:rPr>
        <w:drawing>
          <wp:inline distT="0" distB="0" distL="0" distR="0" wp14:anchorId="0ACC27BD" wp14:editId="551D3050">
            <wp:extent cx="5486400" cy="237426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FDC0" w14:textId="77777777" w:rsidR="004035FF" w:rsidRDefault="004035FF" w:rsidP="005410A1">
      <w:pPr>
        <w:spacing w:before="120" w:after="120"/>
        <w:rPr>
          <w:rFonts w:hint="eastAsia"/>
        </w:rPr>
      </w:pPr>
      <w:r>
        <w:rPr>
          <w:rFonts w:hint="eastAsia"/>
        </w:rPr>
        <w:t>重新使用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命令：</w:t>
      </w:r>
    </w:p>
    <w:p w14:paraId="23466B98" w14:textId="77777777" w:rsidR="00A155A5" w:rsidRDefault="004035FF" w:rsidP="005410A1">
      <w:pPr>
        <w:spacing w:before="120" w:after="120"/>
      </w:pPr>
      <w:r>
        <w:rPr>
          <w:noProof/>
        </w:rPr>
        <w:drawing>
          <wp:inline distT="0" distB="0" distL="0" distR="0" wp14:anchorId="5BD33ECF" wp14:editId="521D6B8E">
            <wp:extent cx="5486400" cy="7747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6C94" w14:textId="77777777" w:rsidR="004035FF" w:rsidRDefault="004035FF" w:rsidP="005410A1">
      <w:pPr>
        <w:spacing w:before="120" w:after="120"/>
      </w:pPr>
    </w:p>
    <w:p w14:paraId="424449C0" w14:textId="77777777" w:rsidR="005F65C3" w:rsidRPr="00F84C23" w:rsidRDefault="00F84C23" w:rsidP="005410A1">
      <w:pPr>
        <w:spacing w:before="120" w:after="12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、</w:t>
      </w:r>
      <w:r w:rsidR="005F65C3" w:rsidRPr="00F84C23">
        <w:rPr>
          <w:rFonts w:hint="eastAsia"/>
          <w:b/>
          <w:bCs/>
        </w:rPr>
        <w:t>配置动态路由：</w:t>
      </w:r>
    </w:p>
    <w:p w14:paraId="50CE1860" w14:textId="77777777" w:rsidR="005F65C3" w:rsidRDefault="005F65C3" w:rsidP="005410A1">
      <w:pPr>
        <w:spacing w:before="120" w:after="120"/>
        <w:rPr>
          <w:rFonts w:hint="eastAsia"/>
        </w:rPr>
      </w:pPr>
      <w:r>
        <w:rPr>
          <w:rFonts w:hint="eastAsia"/>
        </w:rPr>
        <w:t>建立拓扑图：</w:t>
      </w:r>
    </w:p>
    <w:p w14:paraId="0D89FB9C" w14:textId="77777777" w:rsidR="005F65C3" w:rsidRDefault="005F65C3" w:rsidP="005410A1">
      <w:pPr>
        <w:spacing w:before="120" w:after="120"/>
      </w:pPr>
      <w:r>
        <w:rPr>
          <w:noProof/>
        </w:rPr>
        <w:drawing>
          <wp:inline distT="0" distB="0" distL="0" distR="0" wp14:anchorId="4DB4170E" wp14:editId="10E54037">
            <wp:extent cx="5486400" cy="128968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5642" w14:textId="77777777" w:rsidR="007944A7" w:rsidRDefault="004E0945" w:rsidP="005410A1">
      <w:pPr>
        <w:spacing w:before="120" w:after="1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</w:t>
      </w:r>
      <w:r>
        <w:rPr>
          <w:rFonts w:hint="eastAsia"/>
        </w:rPr>
        <w:t>RIP</w:t>
      </w:r>
      <w:r>
        <w:rPr>
          <w:rFonts w:hint="eastAsia"/>
        </w:rPr>
        <w:t>协议：</w:t>
      </w:r>
      <w:r>
        <w:br/>
      </w:r>
      <w:r>
        <w:rPr>
          <w:rFonts w:hint="eastAsia"/>
        </w:rPr>
        <w:t>Router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14:paraId="19A7D980" w14:textId="77777777" w:rsidR="005F65C3" w:rsidRDefault="004E0945" w:rsidP="005410A1">
      <w:pPr>
        <w:spacing w:before="120" w:after="120"/>
      </w:pPr>
      <w:r>
        <w:rPr>
          <w:noProof/>
        </w:rPr>
        <w:drawing>
          <wp:inline distT="0" distB="0" distL="0" distR="0" wp14:anchorId="4E5A5CB3" wp14:editId="7BA32646">
            <wp:extent cx="5334462" cy="124216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CDD4" w14:textId="77777777" w:rsidR="005F65C3" w:rsidRDefault="004E0945" w:rsidP="005410A1">
      <w:pPr>
        <w:spacing w:before="120" w:after="120"/>
      </w:pPr>
      <w:r>
        <w:rPr>
          <w:rFonts w:hint="eastAsia"/>
        </w:rPr>
        <w:t>Router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14:paraId="2B982A8D" w14:textId="77777777" w:rsidR="004E0945" w:rsidRDefault="004E0945" w:rsidP="005410A1">
      <w:pPr>
        <w:spacing w:before="120" w:after="1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00572C" wp14:editId="511D03AE">
            <wp:extent cx="5220152" cy="97544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2E01" w14:textId="77777777" w:rsidR="00882D79" w:rsidRDefault="004E0945" w:rsidP="005410A1">
      <w:pPr>
        <w:spacing w:before="120" w:after="120"/>
      </w:pPr>
      <w:r>
        <w:rPr>
          <w:rFonts w:hint="eastAsia"/>
        </w:rPr>
        <w:t>Router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14:paraId="66E29A7A" w14:textId="77777777" w:rsidR="004E0945" w:rsidRDefault="004E0945" w:rsidP="005410A1">
      <w:pPr>
        <w:spacing w:before="120" w:after="120"/>
        <w:rPr>
          <w:rFonts w:hint="eastAsia"/>
        </w:rPr>
      </w:pPr>
      <w:r>
        <w:rPr>
          <w:noProof/>
        </w:rPr>
        <w:drawing>
          <wp:inline distT="0" distB="0" distL="0" distR="0" wp14:anchorId="61231C1A" wp14:editId="1AF9EEE2">
            <wp:extent cx="5258256" cy="114309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2A6A" w14:textId="77777777" w:rsidR="00882D79" w:rsidRDefault="00882D79" w:rsidP="005410A1">
      <w:pPr>
        <w:spacing w:before="120" w:after="120"/>
      </w:pPr>
    </w:p>
    <w:p w14:paraId="1160F429" w14:textId="77777777" w:rsidR="00882D79" w:rsidRDefault="004E0945" w:rsidP="005410A1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）查看</w:t>
      </w:r>
      <w:r>
        <w:rPr>
          <w:rFonts w:hint="eastAsia"/>
        </w:rPr>
        <w:t>R</w:t>
      </w:r>
      <w:r>
        <w:t>IP</w:t>
      </w:r>
      <w:r>
        <w:rPr>
          <w:rFonts w:hint="eastAsia"/>
        </w:rPr>
        <w:t>协议的路由信息：</w:t>
      </w:r>
    </w:p>
    <w:p w14:paraId="4F837F97" w14:textId="77777777" w:rsidR="004E0945" w:rsidRDefault="004E0945" w:rsidP="005410A1">
      <w:pPr>
        <w:spacing w:before="120" w:after="120"/>
        <w:rPr>
          <w:rFonts w:hint="eastAsia"/>
        </w:rPr>
      </w:pPr>
      <w:r>
        <w:rPr>
          <w:noProof/>
        </w:rPr>
        <w:drawing>
          <wp:inline distT="0" distB="0" distL="0" distR="0" wp14:anchorId="014E1AFD" wp14:editId="2C6E08F2">
            <wp:extent cx="5372566" cy="247671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B4A0" w14:textId="77777777" w:rsidR="00882D79" w:rsidRPr="00882D79" w:rsidRDefault="008F3152" w:rsidP="005410A1">
      <w:pPr>
        <w:spacing w:before="120" w:after="120"/>
        <w:rPr>
          <w:b/>
          <w:bCs/>
        </w:rPr>
      </w:pPr>
      <w:r>
        <w:rPr>
          <w:rFonts w:hint="eastAsia"/>
          <w:b/>
          <w:bCs/>
        </w:rPr>
        <w:t>4</w:t>
      </w:r>
      <w:r w:rsidR="00C34D62">
        <w:rPr>
          <w:rFonts w:hint="eastAsia"/>
          <w:b/>
          <w:bCs/>
        </w:rPr>
        <w:t>、</w:t>
      </w:r>
      <w:r w:rsidR="00882D79" w:rsidRPr="00882D79">
        <w:rPr>
          <w:rFonts w:hint="eastAsia"/>
          <w:b/>
          <w:bCs/>
        </w:rPr>
        <w:t>基于交换机端口的</w:t>
      </w:r>
      <w:r w:rsidR="00882D79" w:rsidRPr="00882D79">
        <w:rPr>
          <w:rFonts w:hint="eastAsia"/>
          <w:b/>
          <w:bCs/>
        </w:rPr>
        <w:t>VLAN</w:t>
      </w:r>
      <w:r w:rsidR="00882D79" w:rsidRPr="00882D79">
        <w:rPr>
          <w:rFonts w:hint="eastAsia"/>
          <w:b/>
          <w:bCs/>
        </w:rPr>
        <w:t>配置</w:t>
      </w:r>
    </w:p>
    <w:p w14:paraId="02981FC4" w14:textId="77777777" w:rsidR="00882D79" w:rsidRDefault="00C34D62" w:rsidP="005410A1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82D79">
        <w:rPr>
          <w:rFonts w:hint="eastAsia"/>
        </w:rPr>
        <w:t>构建如下所示的拓扑图：</w:t>
      </w:r>
    </w:p>
    <w:p w14:paraId="21075A2E" w14:textId="77777777" w:rsidR="007D5381" w:rsidRDefault="007D5381" w:rsidP="005410A1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5DD4670" wp14:editId="54E402F7">
            <wp:extent cx="5113020" cy="28021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7130" cy="280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551F" w14:textId="77777777" w:rsidR="007D5381" w:rsidRDefault="00C34D62" w:rsidP="005410A1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D5381">
        <w:rPr>
          <w:rFonts w:hint="eastAsia"/>
        </w:rPr>
        <w:t>设置</w:t>
      </w:r>
      <w:r w:rsidR="007D5381">
        <w:rPr>
          <w:rFonts w:hint="eastAsia"/>
        </w:rPr>
        <w:t>VTP</w:t>
      </w:r>
      <w:r w:rsidR="007D5381">
        <w:rPr>
          <w:rFonts w:hint="eastAsia"/>
        </w:rPr>
        <w:t>域：</w:t>
      </w:r>
    </w:p>
    <w:p w14:paraId="5D9D6438" w14:textId="77777777" w:rsidR="007D5381" w:rsidRDefault="007D5381" w:rsidP="005410A1">
      <w:pPr>
        <w:spacing w:before="120" w:after="1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配置</w:t>
      </w:r>
      <w:r>
        <w:rPr>
          <w:rFonts w:hint="eastAsia"/>
        </w:rPr>
        <w:t>3550A</w:t>
      </w:r>
      <w:r>
        <w:rPr>
          <w:rFonts w:hint="eastAsia"/>
        </w:rPr>
        <w:t>：</w:t>
      </w:r>
    </w:p>
    <w:p w14:paraId="7A1AB000" w14:textId="77777777" w:rsidR="00882D79" w:rsidRDefault="007D5381" w:rsidP="005410A1">
      <w:pPr>
        <w:spacing w:before="120" w:after="120"/>
      </w:pPr>
      <w:r>
        <w:rPr>
          <w:noProof/>
        </w:rPr>
        <w:drawing>
          <wp:inline distT="0" distB="0" distL="0" distR="0" wp14:anchorId="4A52941F" wp14:editId="5D0953A9">
            <wp:extent cx="4853940" cy="2730777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1342" cy="27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F346" w14:textId="77777777" w:rsidR="007D5381" w:rsidRDefault="007D5381" w:rsidP="005410A1">
      <w:pPr>
        <w:spacing w:before="120" w:after="1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配置</w:t>
      </w:r>
      <w:r>
        <w:rPr>
          <w:rFonts w:hint="eastAsia"/>
        </w:rPr>
        <w:t>2950A</w:t>
      </w:r>
      <w:r>
        <w:rPr>
          <w:rFonts w:hint="eastAsia"/>
        </w:rPr>
        <w:t>（设置为客户模式）：</w:t>
      </w:r>
    </w:p>
    <w:p w14:paraId="4027A743" w14:textId="77777777" w:rsidR="007D5381" w:rsidRDefault="007D5381" w:rsidP="005410A1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9DB5189" wp14:editId="7DD3D81F">
            <wp:extent cx="5486400" cy="35871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7F4B" w14:textId="77777777" w:rsidR="007D5381" w:rsidRPr="007D5381" w:rsidRDefault="007D5381" w:rsidP="005410A1">
      <w:pPr>
        <w:spacing w:before="120" w:after="1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配置</w:t>
      </w:r>
      <w:r>
        <w:rPr>
          <w:rFonts w:hint="eastAsia"/>
        </w:rPr>
        <w:t>2950</w:t>
      </w:r>
      <w:r>
        <w:rPr>
          <w:rFonts w:hint="eastAsia"/>
        </w:rPr>
        <w:t>B</w:t>
      </w:r>
      <w:r>
        <w:rPr>
          <w:rFonts w:hint="eastAsia"/>
        </w:rPr>
        <w:t>（设置为客户模式）：</w:t>
      </w:r>
    </w:p>
    <w:p w14:paraId="144844CE" w14:textId="77777777" w:rsidR="007D5381" w:rsidRDefault="007D5381" w:rsidP="005410A1">
      <w:pPr>
        <w:spacing w:before="120" w:after="120"/>
      </w:pPr>
      <w:r>
        <w:rPr>
          <w:noProof/>
        </w:rPr>
        <w:drawing>
          <wp:inline distT="0" distB="0" distL="0" distR="0" wp14:anchorId="431717EB" wp14:editId="67FD798C">
            <wp:extent cx="5486400" cy="299021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3D2C" w14:textId="77777777" w:rsidR="007D5381" w:rsidRDefault="007D5381" w:rsidP="005410A1">
      <w:pPr>
        <w:spacing w:before="120" w:after="120"/>
      </w:pPr>
    </w:p>
    <w:p w14:paraId="732B8C82" w14:textId="77777777" w:rsidR="007D5381" w:rsidRDefault="00C34D62" w:rsidP="005410A1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D5381">
        <w:rPr>
          <w:rFonts w:hint="eastAsia"/>
        </w:rPr>
        <w:t>配置</w:t>
      </w:r>
      <w:r w:rsidR="007D5381">
        <w:rPr>
          <w:rFonts w:hint="eastAsia"/>
        </w:rPr>
        <w:t>Tr</w:t>
      </w:r>
      <w:r w:rsidR="007D5381">
        <w:t>unk</w:t>
      </w:r>
    </w:p>
    <w:p w14:paraId="68BA5B06" w14:textId="77777777" w:rsidR="007D5381" w:rsidRDefault="007D5381" w:rsidP="005410A1">
      <w:pPr>
        <w:spacing w:before="120" w:after="1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配置</w:t>
      </w:r>
      <w:r>
        <w:rPr>
          <w:rFonts w:hint="eastAsia"/>
        </w:rPr>
        <w:t>3550</w:t>
      </w:r>
      <w:r>
        <w:t>A:</w:t>
      </w:r>
    </w:p>
    <w:p w14:paraId="5042E280" w14:textId="77777777" w:rsidR="007D5381" w:rsidRDefault="007D5381" w:rsidP="005410A1">
      <w:pPr>
        <w:spacing w:before="120" w:after="120"/>
      </w:pPr>
      <w:r>
        <w:lastRenderedPageBreak/>
        <w:br/>
      </w:r>
      <w:r>
        <w:rPr>
          <w:noProof/>
        </w:rPr>
        <w:drawing>
          <wp:inline distT="0" distB="0" distL="0" distR="0" wp14:anchorId="022CCE46" wp14:editId="0BF201D0">
            <wp:extent cx="5981452" cy="223266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3412" cy="22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22DD" w14:textId="77777777" w:rsidR="00C34D62" w:rsidRDefault="00C34D62" w:rsidP="005410A1">
      <w:pPr>
        <w:spacing w:before="120" w:after="1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配置</w:t>
      </w:r>
      <w:r>
        <w:rPr>
          <w:rFonts w:hint="eastAsia"/>
        </w:rPr>
        <w:t>2950A</w:t>
      </w:r>
      <w:r>
        <w:rPr>
          <w:rFonts w:hint="eastAsia"/>
        </w:rPr>
        <w:t>：</w:t>
      </w:r>
    </w:p>
    <w:p w14:paraId="3A5E545F" w14:textId="77777777" w:rsidR="00C34D62" w:rsidRDefault="00C34D62" w:rsidP="005410A1">
      <w:pPr>
        <w:spacing w:before="120" w:after="120"/>
      </w:pPr>
      <w:r>
        <w:rPr>
          <w:noProof/>
        </w:rPr>
        <w:drawing>
          <wp:inline distT="0" distB="0" distL="0" distR="0" wp14:anchorId="5E3C4CC0" wp14:editId="4A593775">
            <wp:extent cx="5486400" cy="533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A36B" w14:textId="77777777" w:rsidR="00C34D62" w:rsidRDefault="00C34D62" w:rsidP="005410A1">
      <w:pPr>
        <w:spacing w:before="120" w:after="1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配置</w:t>
      </w:r>
      <w:r>
        <w:rPr>
          <w:rFonts w:hint="eastAsia"/>
        </w:rPr>
        <w:t>2950B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5BB16CA0" wp14:editId="40A13042">
            <wp:extent cx="5486400" cy="5365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10B9" w14:textId="77777777" w:rsidR="00C34D62" w:rsidRDefault="00C34D62" w:rsidP="005410A1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）创建</w:t>
      </w:r>
      <w:r>
        <w:rPr>
          <w:rFonts w:hint="eastAsia"/>
        </w:rPr>
        <w:t>VLAN</w:t>
      </w:r>
      <w:r>
        <w:rPr>
          <w:rFonts w:hint="eastAsia"/>
        </w:rPr>
        <w:t>：</w:t>
      </w:r>
    </w:p>
    <w:p w14:paraId="3D7F3C4F" w14:textId="77777777" w:rsidR="00C34D62" w:rsidRDefault="00C34D62" w:rsidP="005410A1">
      <w:pPr>
        <w:spacing w:before="120" w:after="120"/>
      </w:pPr>
      <w:r>
        <w:rPr>
          <w:noProof/>
        </w:rPr>
        <w:drawing>
          <wp:inline distT="0" distB="0" distL="0" distR="0" wp14:anchorId="02C530AB" wp14:editId="61E8B7AE">
            <wp:extent cx="5486400" cy="376301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7E4" w14:textId="77777777" w:rsidR="00C34D62" w:rsidRDefault="00C34D62" w:rsidP="005410A1">
      <w:pPr>
        <w:spacing w:before="120" w:after="12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）分配交换机端口加入</w:t>
      </w:r>
      <w:r>
        <w:rPr>
          <w:rFonts w:hint="eastAsia"/>
        </w:rPr>
        <w:t>VLAN</w:t>
      </w:r>
      <w:r>
        <w:rPr>
          <w:rFonts w:hint="eastAsia"/>
        </w:rPr>
        <w:t>：</w:t>
      </w:r>
    </w:p>
    <w:p w14:paraId="18B953D3" w14:textId="77777777" w:rsidR="00C34D62" w:rsidRDefault="00C34D62" w:rsidP="005410A1">
      <w:pPr>
        <w:spacing w:before="120" w:after="120"/>
      </w:pPr>
      <w:r>
        <w:rPr>
          <w:noProof/>
        </w:rPr>
        <w:drawing>
          <wp:inline distT="0" distB="0" distL="0" distR="0" wp14:anchorId="37DB8AD2" wp14:editId="7C696763">
            <wp:extent cx="3535986" cy="716342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9202" w14:textId="77777777" w:rsidR="00C34D62" w:rsidRDefault="00C34D62" w:rsidP="005410A1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）配置第三层交换机：</w:t>
      </w:r>
    </w:p>
    <w:p w14:paraId="3ADB0DB9" w14:textId="77777777" w:rsidR="00C34D62" w:rsidRDefault="00C34D62" w:rsidP="005410A1">
      <w:pPr>
        <w:spacing w:before="120" w:after="120"/>
      </w:pPr>
      <w:r>
        <w:rPr>
          <w:noProof/>
        </w:rPr>
        <w:drawing>
          <wp:inline distT="0" distB="0" distL="0" distR="0" wp14:anchorId="72B03DA5" wp14:editId="6E39C65E">
            <wp:extent cx="5387807" cy="1356478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587D" w14:textId="77777777" w:rsidR="008F3152" w:rsidRDefault="008F3152" w:rsidP="005410A1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）配置各交换机的管理地址：</w:t>
      </w:r>
    </w:p>
    <w:p w14:paraId="22116491" w14:textId="77777777" w:rsidR="008F3152" w:rsidRDefault="008F3152" w:rsidP="005410A1">
      <w:pPr>
        <w:spacing w:before="120" w:after="120"/>
        <w:rPr>
          <w:rFonts w:hint="eastAsia"/>
        </w:rPr>
      </w:pPr>
      <w:r>
        <w:rPr>
          <w:rFonts w:hint="eastAsia"/>
        </w:rPr>
        <w:t>3550A</w:t>
      </w:r>
      <w:r>
        <w:rPr>
          <w:rFonts w:hint="eastAsia"/>
        </w:rPr>
        <w:t>：</w:t>
      </w:r>
    </w:p>
    <w:p w14:paraId="104BC826" w14:textId="77777777" w:rsidR="008F3152" w:rsidRDefault="008F3152" w:rsidP="005410A1">
      <w:pPr>
        <w:spacing w:before="120" w:after="120"/>
      </w:pPr>
      <w:r>
        <w:rPr>
          <w:noProof/>
        </w:rPr>
        <w:drawing>
          <wp:inline distT="0" distB="0" distL="0" distR="0" wp14:anchorId="397C05DA" wp14:editId="65F93FDB">
            <wp:extent cx="5486400" cy="4241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24FF" w14:textId="77777777" w:rsidR="008F3152" w:rsidRDefault="008F3152" w:rsidP="005410A1">
      <w:pPr>
        <w:spacing w:before="120" w:after="120"/>
      </w:pPr>
      <w:r>
        <w:rPr>
          <w:rFonts w:hint="eastAsia"/>
        </w:rPr>
        <w:t>2950A</w:t>
      </w:r>
      <w:r>
        <w:rPr>
          <w:rFonts w:hint="eastAsia"/>
        </w:rPr>
        <w:t>：</w:t>
      </w:r>
    </w:p>
    <w:p w14:paraId="257A1BE6" w14:textId="77777777" w:rsidR="008F3152" w:rsidRDefault="008F3152" w:rsidP="005410A1">
      <w:pPr>
        <w:spacing w:before="120" w:after="120"/>
        <w:rPr>
          <w:rFonts w:hint="eastAsia"/>
        </w:rPr>
      </w:pPr>
      <w:r>
        <w:rPr>
          <w:noProof/>
        </w:rPr>
        <w:drawing>
          <wp:inline distT="0" distB="0" distL="0" distR="0" wp14:anchorId="26138F39" wp14:editId="576A4F4E">
            <wp:extent cx="5486400" cy="44831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0CD6" w14:textId="77777777" w:rsidR="008F3152" w:rsidRDefault="008F3152" w:rsidP="005410A1">
      <w:pPr>
        <w:spacing w:before="120" w:after="120"/>
        <w:rPr>
          <w:rFonts w:hint="eastAsia"/>
        </w:rPr>
      </w:pPr>
      <w:r>
        <w:rPr>
          <w:rFonts w:hint="eastAsia"/>
        </w:rPr>
        <w:t>2950B</w:t>
      </w:r>
      <w:r>
        <w:rPr>
          <w:rFonts w:hint="eastAsia"/>
        </w:rPr>
        <w:t>：</w:t>
      </w:r>
    </w:p>
    <w:p w14:paraId="3632561E" w14:textId="77777777" w:rsidR="008F3152" w:rsidRDefault="008F3152" w:rsidP="005410A1">
      <w:pPr>
        <w:spacing w:before="120" w:after="120"/>
      </w:pPr>
      <w:r>
        <w:rPr>
          <w:noProof/>
        </w:rPr>
        <w:drawing>
          <wp:inline distT="0" distB="0" distL="0" distR="0" wp14:anchorId="247135C2" wp14:editId="262825D3">
            <wp:extent cx="5410669" cy="38865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97B6" w14:textId="77777777" w:rsidR="008F3152" w:rsidRDefault="008F3152" w:rsidP="005410A1">
      <w:pPr>
        <w:spacing w:before="120" w:after="1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）配置主机</w:t>
      </w:r>
      <w:r>
        <w:rPr>
          <w:rFonts w:hint="eastAsia"/>
        </w:rPr>
        <w:t>HostA</w:t>
      </w:r>
      <w:r>
        <w:rPr>
          <w:rFonts w:hint="eastAsia"/>
        </w:rPr>
        <w:t>和</w:t>
      </w:r>
      <w:r>
        <w:rPr>
          <w:rFonts w:hint="eastAsia"/>
        </w:rPr>
        <w:t>HostB</w:t>
      </w:r>
      <w:r>
        <w:rPr>
          <w:rFonts w:hint="eastAsia"/>
        </w:rPr>
        <w:t>：</w:t>
      </w:r>
    </w:p>
    <w:p w14:paraId="64AF00A6" w14:textId="77777777" w:rsidR="008F3152" w:rsidRDefault="008F3152" w:rsidP="005410A1">
      <w:pPr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6D3FDB07" wp14:editId="45C29168">
            <wp:extent cx="2720576" cy="2385267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1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5111FB" wp14:editId="452BA3CC">
            <wp:extent cx="2720576" cy="2385267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D0D9" w14:textId="77777777" w:rsidR="00EC28A0" w:rsidRDefault="00EC28A0" w:rsidP="005410A1">
      <w:pPr>
        <w:spacing w:before="120" w:after="120"/>
        <w:rPr>
          <w:noProof/>
        </w:rPr>
      </w:pPr>
      <w:r>
        <w:rPr>
          <w:rFonts w:hint="eastAsia"/>
          <w:noProof/>
        </w:rPr>
        <w:lastRenderedPageBreak/>
        <w:t>（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）测试：</w:t>
      </w:r>
    </w:p>
    <w:p w14:paraId="5530E7ED" w14:textId="77777777" w:rsidR="00EC28A0" w:rsidRDefault="00EC28A0" w:rsidP="005410A1">
      <w:pPr>
        <w:spacing w:before="120" w:after="120"/>
        <w:rPr>
          <w:rFonts w:hint="eastAsia"/>
          <w:noProof/>
        </w:rPr>
      </w:pPr>
      <w:r>
        <w:rPr>
          <w:rFonts w:hint="eastAsia"/>
          <w:noProof/>
        </w:rPr>
        <w:t>交换机上：</w:t>
      </w:r>
    </w:p>
    <w:p w14:paraId="503E59CB" w14:textId="77777777" w:rsidR="00EC28A0" w:rsidRDefault="00EC28A0" w:rsidP="005410A1">
      <w:pPr>
        <w:spacing w:before="120" w:after="120"/>
        <w:rPr>
          <w:rFonts w:hint="eastAsia"/>
        </w:rPr>
      </w:pPr>
      <w:r>
        <w:rPr>
          <w:noProof/>
        </w:rPr>
        <w:drawing>
          <wp:inline distT="0" distB="0" distL="0" distR="0" wp14:anchorId="3637AC3E" wp14:editId="10D785EA">
            <wp:extent cx="5311600" cy="1859441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B3C4" w14:textId="77777777" w:rsidR="008F3152" w:rsidRDefault="00EC28A0" w:rsidP="005410A1">
      <w:pPr>
        <w:spacing w:before="120" w:after="120"/>
      </w:pPr>
      <w:r>
        <w:rPr>
          <w:rFonts w:hint="eastAsia"/>
        </w:rPr>
        <w:t>主机上：</w:t>
      </w:r>
    </w:p>
    <w:p w14:paraId="598812B6" w14:textId="77777777" w:rsidR="00EC28A0" w:rsidRDefault="00EC28A0" w:rsidP="005410A1">
      <w:pPr>
        <w:spacing w:before="120" w:after="120"/>
      </w:pPr>
      <w:r>
        <w:rPr>
          <w:noProof/>
        </w:rPr>
        <w:drawing>
          <wp:inline distT="0" distB="0" distL="0" distR="0" wp14:anchorId="37392F1C" wp14:editId="27D11B7E">
            <wp:extent cx="5486400" cy="372491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A5E9" w14:textId="77777777" w:rsidR="00EF517D" w:rsidRDefault="00F84C23" w:rsidP="005410A1">
      <w:pPr>
        <w:spacing w:before="120" w:after="120"/>
      </w:pPr>
      <w:r>
        <w:rPr>
          <w:rFonts w:hint="eastAsia"/>
        </w:rPr>
        <w:t>连接成功！</w:t>
      </w:r>
    </w:p>
    <w:p w14:paraId="1BE3CBAA" w14:textId="77777777" w:rsidR="00EF517D" w:rsidRDefault="00EF517D" w:rsidP="005410A1">
      <w:pPr>
        <w:spacing w:before="120" w:after="120"/>
      </w:pPr>
      <w:r>
        <w:rPr>
          <w:rFonts w:hint="eastAsia"/>
        </w:rPr>
        <w:t>实例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0D090171" w14:textId="77777777" w:rsidR="00EF517D" w:rsidRDefault="00EF517D" w:rsidP="00EF517D">
      <w:pPr>
        <w:pStyle w:val="a0"/>
        <w:numPr>
          <w:ilvl w:val="0"/>
          <w:numId w:val="11"/>
        </w:numPr>
        <w:spacing w:before="120" w:after="120"/>
        <w:ind w:firstLineChars="0"/>
      </w:pPr>
      <w:r>
        <w:rPr>
          <w:rFonts w:hint="eastAsia"/>
        </w:rPr>
        <w:t>设备拓扑图：</w:t>
      </w:r>
    </w:p>
    <w:p w14:paraId="2D8906DF" w14:textId="77777777" w:rsidR="00EF517D" w:rsidRDefault="00EF517D" w:rsidP="00EF517D">
      <w:pPr>
        <w:pStyle w:val="a0"/>
        <w:spacing w:before="120" w:after="12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C186DD8" wp14:editId="703AAC5E">
            <wp:extent cx="5486400" cy="3905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630A" w14:textId="77777777" w:rsidR="00EF517D" w:rsidRDefault="00EF517D" w:rsidP="00EF517D">
      <w:pPr>
        <w:pStyle w:val="a0"/>
        <w:numPr>
          <w:ilvl w:val="0"/>
          <w:numId w:val="11"/>
        </w:numPr>
        <w:spacing w:before="120" w:after="120"/>
        <w:ind w:firstLineChars="0"/>
      </w:pPr>
      <w:r>
        <w:rPr>
          <w:rFonts w:hint="eastAsia"/>
        </w:rPr>
        <w:t>配置</w:t>
      </w:r>
      <w:r>
        <w:rPr>
          <w:rFonts w:hint="eastAsia"/>
        </w:rPr>
        <w:t>VTP</w:t>
      </w:r>
      <w:r>
        <w:rPr>
          <w:rFonts w:hint="eastAsia"/>
        </w:rPr>
        <w:t>：</w:t>
      </w:r>
    </w:p>
    <w:p w14:paraId="3AB96228" w14:textId="77777777" w:rsidR="00EF517D" w:rsidRDefault="00EF517D" w:rsidP="00EF517D">
      <w:pPr>
        <w:pStyle w:val="a0"/>
        <w:spacing w:before="120" w:after="120"/>
        <w:ind w:left="720" w:firstLineChars="0" w:firstLine="0"/>
      </w:pPr>
      <w:r>
        <w:rPr>
          <w:noProof/>
        </w:rPr>
        <w:drawing>
          <wp:inline distT="0" distB="0" distL="0" distR="0" wp14:anchorId="15F37522" wp14:editId="37E14AE1">
            <wp:extent cx="4960406" cy="357378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3670" cy="35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652E" w14:textId="77777777" w:rsidR="00EF517D" w:rsidRDefault="00EF517D" w:rsidP="00EF517D">
      <w:pPr>
        <w:pStyle w:val="a0"/>
        <w:numPr>
          <w:ilvl w:val="0"/>
          <w:numId w:val="11"/>
        </w:numPr>
        <w:spacing w:before="120" w:after="120"/>
        <w:ind w:firstLineChars="0"/>
      </w:pPr>
      <w:r>
        <w:rPr>
          <w:rFonts w:hint="eastAsia"/>
        </w:rPr>
        <w:lastRenderedPageBreak/>
        <w:t>启动</w:t>
      </w:r>
      <w:r>
        <w:rPr>
          <w:rFonts w:hint="eastAsia"/>
        </w:rPr>
        <w:t>Trunk</w:t>
      </w:r>
    </w:p>
    <w:p w14:paraId="51F18EF2" w14:textId="77777777" w:rsidR="00EF517D" w:rsidRDefault="00EF517D" w:rsidP="00EF517D">
      <w:pPr>
        <w:pStyle w:val="a0"/>
        <w:spacing w:before="120" w:after="120"/>
        <w:ind w:left="720" w:firstLineChars="0" w:firstLine="0"/>
      </w:pPr>
      <w:r>
        <w:t>2950A:</w:t>
      </w:r>
    </w:p>
    <w:p w14:paraId="3B05AFDC" w14:textId="77777777" w:rsidR="00EF517D" w:rsidRDefault="00EF517D" w:rsidP="00EF517D">
      <w:pPr>
        <w:pStyle w:val="a0"/>
        <w:spacing w:before="120" w:after="120"/>
        <w:ind w:left="720" w:firstLineChars="0" w:firstLine="0"/>
      </w:pPr>
      <w:r>
        <w:rPr>
          <w:noProof/>
        </w:rPr>
        <w:drawing>
          <wp:inline distT="0" distB="0" distL="0" distR="0" wp14:anchorId="5902760C" wp14:editId="4E77A22B">
            <wp:extent cx="5357324" cy="14479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4B82" w14:textId="77777777" w:rsidR="00EF517D" w:rsidRDefault="00EF517D" w:rsidP="00EF517D">
      <w:pPr>
        <w:pStyle w:val="a0"/>
        <w:spacing w:before="120" w:after="120"/>
        <w:ind w:left="720" w:firstLineChars="0" w:firstLine="0"/>
        <w:rPr>
          <w:rFonts w:hint="eastAsia"/>
        </w:rPr>
      </w:pPr>
      <w:r>
        <w:rPr>
          <w:rFonts w:hint="eastAsia"/>
        </w:rPr>
        <w:t>2</w:t>
      </w:r>
      <w:r>
        <w:t>950B :</w:t>
      </w:r>
    </w:p>
    <w:p w14:paraId="5EB5AA18" w14:textId="77777777" w:rsidR="00EF517D" w:rsidRDefault="00EF517D" w:rsidP="00EF517D">
      <w:pPr>
        <w:pStyle w:val="a0"/>
        <w:spacing w:before="120" w:after="120"/>
        <w:ind w:left="720" w:firstLineChars="0" w:firstLine="0"/>
      </w:pPr>
      <w:r>
        <w:rPr>
          <w:noProof/>
        </w:rPr>
        <w:drawing>
          <wp:inline distT="0" distB="0" distL="0" distR="0" wp14:anchorId="5E953678" wp14:editId="1D57742F">
            <wp:extent cx="5113463" cy="2149026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3BD3" w14:textId="77777777" w:rsidR="00EF517D" w:rsidRDefault="00EF517D" w:rsidP="00EF517D">
      <w:pPr>
        <w:pStyle w:val="a0"/>
        <w:spacing w:before="120" w:after="120"/>
        <w:ind w:left="720" w:firstLineChars="0" w:firstLine="0"/>
      </w:pPr>
      <w:r>
        <w:t>(4)</w:t>
      </w:r>
      <w:r>
        <w:rPr>
          <w:rFonts w:hint="eastAsia"/>
        </w:rPr>
        <w:t>创建</w:t>
      </w:r>
      <w:r w:rsidR="00D25A2C">
        <w:rPr>
          <w:rFonts w:hint="eastAsia"/>
        </w:rPr>
        <w:t>VLAN</w:t>
      </w:r>
      <w:r w:rsidR="00D25A2C">
        <w:rPr>
          <w:rFonts w:hint="eastAsia"/>
        </w:rPr>
        <w:t>：</w:t>
      </w:r>
    </w:p>
    <w:p w14:paraId="3342F714" w14:textId="77777777" w:rsidR="00D25A2C" w:rsidRDefault="00D25A2C" w:rsidP="00EF517D">
      <w:pPr>
        <w:pStyle w:val="a0"/>
        <w:spacing w:before="120" w:after="120"/>
        <w:ind w:left="720" w:firstLineChars="0" w:firstLine="0"/>
      </w:pPr>
      <w:r>
        <w:rPr>
          <w:noProof/>
        </w:rPr>
        <w:drawing>
          <wp:inline distT="0" distB="0" distL="0" distR="0" wp14:anchorId="3F10F9B4" wp14:editId="094844F0">
            <wp:extent cx="3589331" cy="1463167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839F" w14:textId="77777777" w:rsidR="00D25A2C" w:rsidRDefault="00D25A2C" w:rsidP="00D25A2C">
      <w:pPr>
        <w:pStyle w:val="a0"/>
        <w:numPr>
          <w:ilvl w:val="0"/>
          <w:numId w:val="11"/>
        </w:numPr>
        <w:spacing w:before="120" w:after="120"/>
        <w:ind w:firstLineChars="0"/>
      </w:pPr>
      <w:r>
        <w:rPr>
          <w:rFonts w:hint="eastAsia"/>
        </w:rPr>
        <w:t>分配端口到</w:t>
      </w:r>
      <w:r>
        <w:rPr>
          <w:rFonts w:hint="eastAsia"/>
        </w:rPr>
        <w:t>VLAN</w:t>
      </w:r>
      <w:r>
        <w:rPr>
          <w:rFonts w:hint="eastAsia"/>
        </w:rPr>
        <w:t>：</w:t>
      </w:r>
    </w:p>
    <w:p w14:paraId="407F3DEF" w14:textId="77777777" w:rsidR="00D25A2C" w:rsidRDefault="00D25A2C" w:rsidP="00D25A2C">
      <w:pPr>
        <w:pStyle w:val="a0"/>
        <w:spacing w:before="120" w:after="120"/>
        <w:ind w:left="720" w:firstLineChars="0" w:firstLine="0"/>
      </w:pPr>
      <w:r>
        <w:rPr>
          <w:rFonts w:hint="eastAsia"/>
        </w:rPr>
        <w:t>将</w:t>
      </w:r>
      <w:r>
        <w:rPr>
          <w:rFonts w:hint="eastAsia"/>
        </w:rPr>
        <w:t>2950A</w:t>
      </w:r>
      <w:r>
        <w:rPr>
          <w:rFonts w:hint="eastAsia"/>
        </w:rPr>
        <w:t>的端口加入</w:t>
      </w:r>
      <w:r>
        <w:rPr>
          <w:rFonts w:hint="eastAsia"/>
        </w:rPr>
        <w:t>VLAN</w:t>
      </w:r>
      <w:r>
        <w:rPr>
          <w:rFonts w:hint="eastAsia"/>
        </w:rPr>
        <w:t>：</w:t>
      </w:r>
    </w:p>
    <w:p w14:paraId="6C77C520" w14:textId="77777777" w:rsidR="00D25A2C" w:rsidRDefault="00D25A2C" w:rsidP="00D25A2C">
      <w:pPr>
        <w:pStyle w:val="a0"/>
        <w:spacing w:before="120" w:after="120"/>
        <w:ind w:left="720" w:firstLineChars="0" w:firstLine="0"/>
      </w:pPr>
      <w:r w:rsidRPr="008762E2">
        <w:rPr>
          <w:rFonts w:hint="eastAsia"/>
          <w:noProof/>
        </w:rPr>
        <w:lastRenderedPageBreak/>
        <w:drawing>
          <wp:inline distT="0" distB="0" distL="0" distR="0" wp14:anchorId="348956CC" wp14:editId="13D39F03">
            <wp:extent cx="4213860" cy="1097677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20" cy="11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4B85" w14:textId="77777777" w:rsidR="00D25A2C" w:rsidRDefault="00F84C23" w:rsidP="00D25A2C">
      <w:pPr>
        <w:pStyle w:val="a0"/>
        <w:spacing w:before="120" w:after="120"/>
        <w:ind w:left="720" w:firstLineChars="0" w:firstLine="0"/>
        <w:rPr>
          <w:rFonts w:hint="eastAsia"/>
        </w:rPr>
      </w:pPr>
      <w:r>
        <w:rPr>
          <w:rFonts w:hint="eastAsia"/>
        </w:rPr>
        <w:t>用</w:t>
      </w:r>
      <w:r w:rsidR="00D25A2C">
        <w:t>S</w:t>
      </w:r>
      <w:r w:rsidR="00D25A2C">
        <w:rPr>
          <w:rFonts w:hint="eastAsia"/>
        </w:rPr>
        <w:t>how</w:t>
      </w:r>
      <w:r w:rsidR="00D25A2C">
        <w:t xml:space="preserve"> vlan</w:t>
      </w:r>
      <w:r>
        <w:rPr>
          <w:rFonts w:hint="eastAsia"/>
        </w:rPr>
        <w:t>验证</w:t>
      </w:r>
      <w:r w:rsidR="00D25A2C">
        <w:t>:</w:t>
      </w:r>
    </w:p>
    <w:p w14:paraId="23A80090" w14:textId="77777777" w:rsidR="00D25A2C" w:rsidRDefault="00D25A2C" w:rsidP="00D25A2C">
      <w:pPr>
        <w:pStyle w:val="a0"/>
        <w:spacing w:before="120" w:after="120"/>
        <w:ind w:left="720" w:firstLineChars="0" w:firstLine="0"/>
      </w:pPr>
      <w:r w:rsidRPr="008762E2">
        <w:rPr>
          <w:rFonts w:hint="eastAsia"/>
          <w:noProof/>
        </w:rPr>
        <w:drawing>
          <wp:inline distT="0" distB="0" distL="0" distR="0" wp14:anchorId="3887F3D5" wp14:editId="52A1FFA1">
            <wp:extent cx="4236720" cy="2543993"/>
            <wp:effectExtent l="0" t="0" r="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29" cy="256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6695" w14:textId="77777777" w:rsidR="00D25A2C" w:rsidRDefault="00D25A2C" w:rsidP="00D25A2C">
      <w:pPr>
        <w:pStyle w:val="a0"/>
        <w:spacing w:before="120" w:after="120"/>
        <w:ind w:left="720" w:firstLineChars="0" w:firstLine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2950B</w:t>
      </w:r>
      <w:r>
        <w:rPr>
          <w:rFonts w:hint="eastAsia"/>
        </w:rPr>
        <w:t>设置为</w:t>
      </w:r>
      <w:r>
        <w:rPr>
          <w:rFonts w:hint="eastAsia"/>
        </w:rPr>
        <w:t>VTP</w:t>
      </w:r>
      <w:r>
        <w:rPr>
          <w:rFonts w:hint="eastAsia"/>
        </w:rPr>
        <w:t>客户模式：</w:t>
      </w:r>
    </w:p>
    <w:p w14:paraId="18AE4CE8" w14:textId="77777777" w:rsidR="00D25A2C" w:rsidRDefault="00D25A2C" w:rsidP="00D25A2C">
      <w:pPr>
        <w:pStyle w:val="a0"/>
        <w:spacing w:before="120" w:after="120"/>
        <w:ind w:left="720" w:firstLineChars="0" w:firstLine="0"/>
      </w:pPr>
      <w:r>
        <w:rPr>
          <w:noProof/>
        </w:rPr>
        <w:drawing>
          <wp:inline distT="0" distB="0" distL="0" distR="0" wp14:anchorId="2BD8A7BE" wp14:editId="31A7FF36">
            <wp:extent cx="5006774" cy="754445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0D9C" w14:textId="77777777" w:rsidR="00D25A2C" w:rsidRDefault="00D25A2C" w:rsidP="00D25A2C">
      <w:pPr>
        <w:pStyle w:val="a0"/>
        <w:spacing w:before="120" w:after="120"/>
        <w:ind w:left="720" w:firstLineChars="0" w:firstLine="0"/>
      </w:pPr>
      <w:r>
        <w:rPr>
          <w:rFonts w:hint="eastAsia"/>
        </w:rPr>
        <w:t>将</w:t>
      </w:r>
      <w:r>
        <w:rPr>
          <w:rFonts w:hint="eastAsia"/>
        </w:rPr>
        <w:t>2</w:t>
      </w:r>
      <w:r>
        <w:t>950B</w:t>
      </w:r>
      <w:r>
        <w:rPr>
          <w:rFonts w:hint="eastAsia"/>
        </w:rPr>
        <w:t>的端口加入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：</w:t>
      </w:r>
    </w:p>
    <w:p w14:paraId="491C15C1" w14:textId="77777777" w:rsidR="00D25A2C" w:rsidRDefault="00D25A2C" w:rsidP="00D25A2C">
      <w:pPr>
        <w:pStyle w:val="a0"/>
        <w:spacing w:before="120" w:after="120"/>
        <w:ind w:left="720" w:firstLineChars="0" w:firstLine="0"/>
      </w:pPr>
      <w:r w:rsidRPr="008762E2">
        <w:rPr>
          <w:rFonts w:hint="eastAsia"/>
          <w:noProof/>
        </w:rPr>
        <w:drawing>
          <wp:inline distT="0" distB="0" distL="0" distR="0" wp14:anchorId="14F696A2" wp14:editId="52FD7A6D">
            <wp:extent cx="4876279" cy="130302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" b="68757"/>
                    <a:stretch/>
                  </pic:blipFill>
                  <pic:spPr bwMode="auto">
                    <a:xfrm>
                      <a:off x="0" y="0"/>
                      <a:ext cx="4898918" cy="13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B5F29" w14:textId="77777777" w:rsidR="00D25A2C" w:rsidRDefault="00F84C23" w:rsidP="00D25A2C">
      <w:pPr>
        <w:pStyle w:val="a0"/>
        <w:spacing w:before="120" w:after="120"/>
        <w:ind w:left="720" w:firstLineChars="0" w:firstLine="0"/>
      </w:pPr>
      <w:r>
        <w:rPr>
          <w:rFonts w:hint="eastAsia"/>
        </w:rPr>
        <w:t>用</w:t>
      </w:r>
      <w:r w:rsidR="00D25A2C">
        <w:t>S</w:t>
      </w:r>
      <w:r w:rsidR="00D25A2C">
        <w:rPr>
          <w:rFonts w:hint="eastAsia"/>
        </w:rPr>
        <w:t>how</w:t>
      </w:r>
      <w:r w:rsidR="00D25A2C">
        <w:t xml:space="preserve"> vlan</w:t>
      </w:r>
      <w:r>
        <w:rPr>
          <w:rFonts w:hint="eastAsia"/>
        </w:rPr>
        <w:t>验证</w:t>
      </w:r>
      <w:r w:rsidR="00D25A2C">
        <w:t>:</w:t>
      </w:r>
    </w:p>
    <w:p w14:paraId="78FE7DC2" w14:textId="77777777" w:rsidR="00D25A2C" w:rsidRDefault="00D25A2C" w:rsidP="00D25A2C">
      <w:pPr>
        <w:pStyle w:val="a0"/>
        <w:spacing w:before="120" w:after="120"/>
        <w:ind w:left="720" w:firstLineChars="0" w:firstLine="0"/>
      </w:pPr>
      <w:r w:rsidRPr="008762E2">
        <w:rPr>
          <w:rFonts w:hint="eastAsia"/>
          <w:noProof/>
        </w:rPr>
        <w:lastRenderedPageBreak/>
        <w:drawing>
          <wp:inline distT="0" distB="0" distL="0" distR="0" wp14:anchorId="614E7C91" wp14:editId="1B0D9FC5">
            <wp:extent cx="4124325" cy="248390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70"/>
                    <a:stretch/>
                  </pic:blipFill>
                  <pic:spPr bwMode="auto">
                    <a:xfrm>
                      <a:off x="0" y="0"/>
                      <a:ext cx="4128931" cy="24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B81D2" w14:textId="77777777" w:rsidR="00D25A2C" w:rsidRDefault="00D25A2C" w:rsidP="00D25A2C">
      <w:pPr>
        <w:pStyle w:val="a0"/>
        <w:spacing w:before="120" w:after="120"/>
        <w:ind w:left="720" w:firstLineChars="0" w:firstLine="0"/>
      </w:pPr>
      <w:r>
        <w:rPr>
          <w:rFonts w:hint="eastAsia"/>
        </w:rPr>
        <w:t>(</w:t>
      </w:r>
      <w:r>
        <w:t>6)</w:t>
      </w:r>
      <w:r w:rsidR="00F84C23">
        <w:rPr>
          <w:rFonts w:hint="eastAsia"/>
        </w:rPr>
        <w:t>此处由路由器实现</w:t>
      </w:r>
      <w:r w:rsidR="00F84C23">
        <w:rPr>
          <w:rFonts w:hint="eastAsia"/>
        </w:rPr>
        <w:t>VLAN</w:t>
      </w:r>
      <w:r w:rsidR="00F84C23">
        <w:rPr>
          <w:rFonts w:hint="eastAsia"/>
        </w:rPr>
        <w:t>之间的通信，对路由器进行配置：</w:t>
      </w:r>
      <w:r w:rsidR="00F84C23">
        <w:t xml:space="preserve"> </w:t>
      </w:r>
    </w:p>
    <w:p w14:paraId="5E20495A" w14:textId="77777777" w:rsidR="00D25A2C" w:rsidRDefault="00D25A2C" w:rsidP="00D25A2C">
      <w:pPr>
        <w:pStyle w:val="a0"/>
        <w:spacing w:before="120" w:after="120"/>
        <w:ind w:left="720" w:firstLineChars="0" w:firstLine="0"/>
      </w:pPr>
      <w:r>
        <w:rPr>
          <w:noProof/>
        </w:rPr>
        <w:drawing>
          <wp:inline distT="0" distB="0" distL="0" distR="0" wp14:anchorId="74B6FAEA" wp14:editId="2AC4E59C">
            <wp:extent cx="5486400" cy="243459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E966" w14:textId="77777777" w:rsidR="00D25A2C" w:rsidRDefault="00F84C23" w:rsidP="00D25A2C">
      <w:pPr>
        <w:pStyle w:val="a0"/>
        <w:spacing w:before="120" w:after="120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）配置主机：</w:t>
      </w:r>
    </w:p>
    <w:p w14:paraId="12C8B085" w14:textId="77777777" w:rsidR="00F84C23" w:rsidRDefault="00F84C23" w:rsidP="00D25A2C">
      <w:pPr>
        <w:pStyle w:val="a0"/>
        <w:spacing w:before="120" w:after="120"/>
        <w:ind w:left="720" w:firstLineChars="0" w:firstLine="0"/>
      </w:pPr>
      <w:r>
        <w:rPr>
          <w:noProof/>
        </w:rPr>
        <w:drawing>
          <wp:inline distT="0" distB="0" distL="0" distR="0" wp14:anchorId="3ADC8442" wp14:editId="38CAA6A7">
            <wp:extent cx="2468129" cy="2163935"/>
            <wp:effectExtent l="0" t="0" r="889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81658" cy="21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823DE" wp14:editId="2334D544">
            <wp:extent cx="2432807" cy="2132965"/>
            <wp:effectExtent l="0" t="0" r="5715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3959" cy="2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9637" w14:textId="77777777" w:rsidR="00F84C23" w:rsidRDefault="00F84C23" w:rsidP="00D25A2C">
      <w:pPr>
        <w:pStyle w:val="a0"/>
        <w:spacing w:before="120" w:after="120"/>
        <w:ind w:left="720" w:firstLineChars="0" w:firstLine="0"/>
      </w:pPr>
      <w:r w:rsidRPr="008762E2">
        <w:rPr>
          <w:rFonts w:hint="eastAsia"/>
          <w:noProof/>
        </w:rPr>
        <w:lastRenderedPageBreak/>
        <w:drawing>
          <wp:inline distT="0" distB="0" distL="0" distR="0" wp14:anchorId="3CE64E78" wp14:editId="6A5D3758">
            <wp:extent cx="2204837" cy="1932940"/>
            <wp:effectExtent l="0" t="0" r="508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371" cy="19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2E2">
        <w:rPr>
          <w:rFonts w:hint="eastAsia"/>
          <w:noProof/>
        </w:rPr>
        <w:drawing>
          <wp:inline distT="0" distB="0" distL="0" distR="0" wp14:anchorId="15211E70" wp14:editId="32995EA5">
            <wp:extent cx="2204837" cy="1932940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371" cy="19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82CB" w14:textId="77777777" w:rsidR="00F84C23" w:rsidRDefault="00F84C23" w:rsidP="00D25A2C">
      <w:pPr>
        <w:pStyle w:val="a0"/>
        <w:spacing w:before="120" w:after="120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）验证连通性：</w:t>
      </w:r>
    </w:p>
    <w:p w14:paraId="09014BD0" w14:textId="77777777" w:rsidR="00F84C23" w:rsidRDefault="00F84C23" w:rsidP="00F84C23">
      <w:pPr>
        <w:pStyle w:val="a0"/>
        <w:spacing w:before="120" w:after="120"/>
        <w:ind w:left="1620" w:firstLineChars="0" w:firstLine="0"/>
      </w:pPr>
      <w:r>
        <w:rPr>
          <w:rFonts w:hint="eastAsia"/>
        </w:rPr>
        <w:t>在属于</w:t>
      </w:r>
      <w:r>
        <w:rPr>
          <w:rFonts w:hint="eastAsia"/>
        </w:rPr>
        <w:t>V</w:t>
      </w:r>
      <w:r>
        <w:t>LAN2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>172.16.20.1</w:t>
      </w:r>
      <w:r>
        <w:rPr>
          <w:rFonts w:hint="eastAsia"/>
        </w:rPr>
        <w:t>：</w:t>
      </w:r>
    </w:p>
    <w:p w14:paraId="11C62888" w14:textId="77777777" w:rsidR="00F84C23" w:rsidRDefault="00F84C23" w:rsidP="00D25A2C">
      <w:pPr>
        <w:pStyle w:val="a0"/>
        <w:spacing w:before="120" w:after="120"/>
        <w:ind w:left="720" w:firstLineChars="0" w:firstLine="0"/>
      </w:pPr>
      <w:r w:rsidRPr="008762E2">
        <w:rPr>
          <w:rFonts w:hint="eastAsia"/>
          <w:noProof/>
        </w:rPr>
        <w:drawing>
          <wp:inline distT="0" distB="0" distL="0" distR="0" wp14:anchorId="40D09D02" wp14:editId="1E2430FE">
            <wp:extent cx="4245258" cy="2006600"/>
            <wp:effectExtent l="0" t="0" r="317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16" cy="202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A532" w14:textId="77777777" w:rsidR="00F84C23" w:rsidRDefault="00F84C23" w:rsidP="00F84C23">
      <w:pPr>
        <w:pStyle w:val="a0"/>
        <w:spacing w:before="120" w:after="120"/>
        <w:ind w:left="1620" w:firstLineChars="0" w:firstLine="0"/>
      </w:pPr>
      <w:r>
        <w:rPr>
          <w:rFonts w:hint="eastAsia"/>
        </w:rPr>
        <w:t>在属于</w:t>
      </w:r>
      <w:r>
        <w:rPr>
          <w:rFonts w:hint="eastAsia"/>
        </w:rPr>
        <w:t>V</w:t>
      </w:r>
      <w:r>
        <w:t>LAN3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 xml:space="preserve"> B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>172.16.30.1</w:t>
      </w:r>
      <w:r>
        <w:rPr>
          <w:rFonts w:hint="eastAsia"/>
        </w:rPr>
        <w:t>：</w:t>
      </w:r>
    </w:p>
    <w:p w14:paraId="78876D6A" w14:textId="77777777" w:rsidR="00F84C23" w:rsidRDefault="00F84C23" w:rsidP="00D25A2C">
      <w:pPr>
        <w:pStyle w:val="a0"/>
        <w:spacing w:before="120" w:after="120"/>
        <w:ind w:left="720" w:firstLineChars="0" w:firstLine="0"/>
      </w:pPr>
      <w:r>
        <w:rPr>
          <w:noProof/>
        </w:rPr>
        <w:drawing>
          <wp:inline distT="0" distB="0" distL="0" distR="0" wp14:anchorId="6D783CE3" wp14:editId="38C4CEA5">
            <wp:extent cx="5052050" cy="2644140"/>
            <wp:effectExtent l="0" t="0" r="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22912"/>
                    <a:stretch/>
                  </pic:blipFill>
                  <pic:spPr bwMode="auto">
                    <a:xfrm>
                      <a:off x="0" y="0"/>
                      <a:ext cx="5058507" cy="264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7E41" w14:textId="77777777" w:rsidR="00F84C23" w:rsidRDefault="00F84C23" w:rsidP="00F84C23">
      <w:pPr>
        <w:pStyle w:val="a0"/>
        <w:spacing w:before="120" w:after="120"/>
        <w:ind w:left="1620" w:firstLineChars="0" w:firstLine="0"/>
      </w:pPr>
      <w:r>
        <w:rPr>
          <w:rFonts w:hint="eastAsia"/>
        </w:rPr>
        <w:lastRenderedPageBreak/>
        <w:t>在</w:t>
      </w:r>
      <w:r>
        <w:rPr>
          <w:rFonts w:hint="eastAsia"/>
        </w:rPr>
        <w:t>Host</w:t>
      </w:r>
      <w:r>
        <w:t xml:space="preserve"> A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 xml:space="preserve"> H</w:t>
      </w:r>
      <w:r>
        <w:rPr>
          <w:rFonts w:hint="eastAsia"/>
        </w:rPr>
        <w:t>ost</w:t>
      </w:r>
      <w:r>
        <w:t xml:space="preserve"> B</w:t>
      </w:r>
      <w:r>
        <w:rPr>
          <w:rFonts w:hint="eastAsia"/>
        </w:rPr>
        <w:t>：</w:t>
      </w:r>
    </w:p>
    <w:p w14:paraId="2F618278" w14:textId="77777777" w:rsidR="00F84C23" w:rsidRDefault="00F84C23" w:rsidP="00F84C23">
      <w:pPr>
        <w:pStyle w:val="a0"/>
        <w:spacing w:before="120" w:after="120"/>
        <w:ind w:leftChars="175"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386548" wp14:editId="1B927717">
            <wp:extent cx="5486400" cy="2856230"/>
            <wp:effectExtent l="0" t="0" r="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23321"/>
                    <a:stretch/>
                  </pic:blipFill>
                  <pic:spPr bwMode="auto">
                    <a:xfrm>
                      <a:off x="0" y="0"/>
                      <a:ext cx="5486400" cy="28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6FD00" w14:textId="77777777" w:rsidR="00F84C23" w:rsidRPr="00F84C23" w:rsidRDefault="00F84C23" w:rsidP="00D25A2C">
      <w:pPr>
        <w:pStyle w:val="a0"/>
        <w:spacing w:before="120" w:after="120"/>
        <w:ind w:left="720" w:firstLineChars="0" w:firstLine="0"/>
        <w:rPr>
          <w:rFonts w:hint="eastAsia"/>
        </w:rPr>
      </w:pPr>
      <w:r>
        <w:rPr>
          <w:rFonts w:hint="eastAsia"/>
        </w:rPr>
        <w:t>连接成功！</w:t>
      </w:r>
    </w:p>
    <w:permEnd w:id="1722425274"/>
    <w:p w14:paraId="34B4C6D0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163BDCED" w14:textId="77777777" w:rsidR="00CE67B0" w:rsidRDefault="00CE67B0" w:rsidP="00CE67B0">
      <w:pPr>
        <w:pStyle w:val="a0"/>
        <w:spacing w:before="120" w:after="120"/>
        <w:ind w:firstLine="480"/>
        <w:rPr>
          <w:rFonts w:hint="eastAsia"/>
        </w:rPr>
      </w:pPr>
      <w:permStart w:id="252599318" w:edGrp="everyone"/>
      <w:r>
        <w:rPr>
          <w:rFonts w:hint="eastAsia"/>
        </w:rPr>
        <w:t>通过此次实验了解了路由器、交换机的基本结构，交换机、路由器、主机之间的互连方式。学会基本的</w:t>
      </w:r>
      <w:r>
        <w:rPr>
          <w:rFonts w:hint="eastAsia"/>
        </w:rPr>
        <w:t>IOS</w:t>
      </w:r>
      <w:r>
        <w:rPr>
          <w:rFonts w:hint="eastAsia"/>
        </w:rPr>
        <w:t>命令，掌握路由器的常规配置、配置静态路由、动态路由实现网络互通的方法，学会基于交换机端口的</w:t>
      </w:r>
      <w:r>
        <w:rPr>
          <w:rFonts w:hint="eastAsia"/>
        </w:rPr>
        <w:t>VLAN</w:t>
      </w:r>
      <w:r>
        <w:rPr>
          <w:rFonts w:hint="eastAsia"/>
        </w:rPr>
        <w:t>配置。通过自己动手模拟配置路由，对网络互连的方式有了更加直观的理解，对路由表的理解也加深了。</w:t>
      </w:r>
    </w:p>
    <w:permEnd w:id="252599318"/>
    <w:p w14:paraId="11972EE4" w14:textId="77777777" w:rsidR="00D4081B" w:rsidRPr="00D4081B" w:rsidRDefault="00D4081B" w:rsidP="004F7E27">
      <w:pPr>
        <w:pStyle w:val="a0"/>
        <w:spacing w:before="120" w:after="120"/>
        <w:ind w:firstLine="482"/>
        <w:rPr>
          <w:rFonts w:ascii="Times New Roman" w:eastAsia="楷体" w:hAnsi="Times New Roman"/>
          <w:b/>
          <w:bCs/>
          <w:color w:val="FF0000"/>
        </w:rPr>
      </w:pPr>
    </w:p>
    <w:sectPr w:rsidR="00D4081B" w:rsidRPr="00D4081B" w:rsidSect="00020260">
      <w:headerReference w:type="default" r:id="rId70"/>
      <w:footerReference w:type="default" r:id="rId71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EF4370" w14:textId="77777777" w:rsidR="00BA48A2" w:rsidRDefault="00BA48A2" w:rsidP="007463A1">
      <w:r>
        <w:separator/>
      </w:r>
    </w:p>
  </w:endnote>
  <w:endnote w:type="continuationSeparator" w:id="0">
    <w:p w14:paraId="2D57CC52" w14:textId="77777777" w:rsidR="00BA48A2" w:rsidRDefault="00BA48A2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17990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3D003" w14:textId="77777777" w:rsidR="00BA48A2" w:rsidRDefault="00BA48A2" w:rsidP="007463A1">
      <w:r>
        <w:separator/>
      </w:r>
    </w:p>
  </w:footnote>
  <w:footnote w:type="continuationSeparator" w:id="0">
    <w:p w14:paraId="04F060C8" w14:textId="77777777" w:rsidR="00BA48A2" w:rsidRDefault="00BA48A2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0ACF51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031636"/>
    <w:multiLevelType w:val="hybridMultilevel"/>
    <w:tmpl w:val="7D70CE74"/>
    <w:lvl w:ilvl="0" w:tplc="6F7EB976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672657E8"/>
    <w:multiLevelType w:val="hybridMultilevel"/>
    <w:tmpl w:val="F614F736"/>
    <w:lvl w:ilvl="0" w:tplc="356602B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56F69E5"/>
    <w:multiLevelType w:val="hybridMultilevel"/>
    <w:tmpl w:val="29BA3A44"/>
    <w:lvl w:ilvl="0" w:tplc="E9CCF1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1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0EB"/>
    <w:rsid w:val="00020260"/>
    <w:rsid w:val="00097805"/>
    <w:rsid w:val="000D1246"/>
    <w:rsid w:val="0011621D"/>
    <w:rsid w:val="001820E7"/>
    <w:rsid w:val="001A5A3B"/>
    <w:rsid w:val="002122E7"/>
    <w:rsid w:val="0034674C"/>
    <w:rsid w:val="00361E53"/>
    <w:rsid w:val="003D6017"/>
    <w:rsid w:val="004035FF"/>
    <w:rsid w:val="00454347"/>
    <w:rsid w:val="00491B9C"/>
    <w:rsid w:val="004E0945"/>
    <w:rsid w:val="004F7E27"/>
    <w:rsid w:val="005410A1"/>
    <w:rsid w:val="00542597"/>
    <w:rsid w:val="005F65C3"/>
    <w:rsid w:val="0065059D"/>
    <w:rsid w:val="006B2FB7"/>
    <w:rsid w:val="007421A1"/>
    <w:rsid w:val="007463A1"/>
    <w:rsid w:val="007944A7"/>
    <w:rsid w:val="007D5381"/>
    <w:rsid w:val="007E79DB"/>
    <w:rsid w:val="00882D79"/>
    <w:rsid w:val="00892695"/>
    <w:rsid w:val="008F3152"/>
    <w:rsid w:val="009200EB"/>
    <w:rsid w:val="0093330B"/>
    <w:rsid w:val="0097038D"/>
    <w:rsid w:val="00A155A5"/>
    <w:rsid w:val="00AC1E74"/>
    <w:rsid w:val="00B377AF"/>
    <w:rsid w:val="00BA48A2"/>
    <w:rsid w:val="00C049ED"/>
    <w:rsid w:val="00C07A96"/>
    <w:rsid w:val="00C34D62"/>
    <w:rsid w:val="00CE67B0"/>
    <w:rsid w:val="00CE7C41"/>
    <w:rsid w:val="00D25A2C"/>
    <w:rsid w:val="00D328C3"/>
    <w:rsid w:val="00D4081B"/>
    <w:rsid w:val="00D44FE3"/>
    <w:rsid w:val="00D452BA"/>
    <w:rsid w:val="00D5691D"/>
    <w:rsid w:val="00DC074C"/>
    <w:rsid w:val="00DC75FE"/>
    <w:rsid w:val="00E738B6"/>
    <w:rsid w:val="00EC28A0"/>
    <w:rsid w:val="00EF517D"/>
    <w:rsid w:val="00F8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9634D"/>
  <w15:chartTrackingRefBased/>
  <w15:docId w15:val="{CFAAD653-F129-4AE2-8998-E7A7BF054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'l'l\Desktop\&#35745;&#32593;&#20316;&#19994;&#27719;&#24635;\&#36335;&#30001;&#22120;&#37197;&#32622;%20&#23454;&#39564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7629E-4503-47D9-80F2-5A4B63262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路由器配置 实验.dotx</Template>
  <TotalTime>322</TotalTime>
  <Pages>21</Pages>
  <Words>247</Words>
  <Characters>1408</Characters>
  <Application>Microsoft Office Word</Application>
  <DocSecurity>8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de'l'l</dc:creator>
  <cp:keywords/>
  <dc:description/>
  <cp:lastModifiedBy>陈 芸衣</cp:lastModifiedBy>
  <cp:revision>2</cp:revision>
  <cp:lastPrinted>2020-04-21T15:24:00Z</cp:lastPrinted>
  <dcterms:created xsi:type="dcterms:W3CDTF">2020-04-21T08:42:00Z</dcterms:created>
  <dcterms:modified xsi:type="dcterms:W3CDTF">2020-04-21T15:26:00Z</dcterms:modified>
</cp:coreProperties>
</file>